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22FD5" w14:textId="77777777" w:rsidR="0057186B" w:rsidRDefault="0057186B">
      <w:pPr>
        <w:pStyle w:val="a9"/>
        <w:rPr>
          <w:rFonts w:ascii="Cambria" w:hAnsi="Cambria"/>
        </w:rPr>
      </w:pPr>
    </w:p>
    <w:tbl>
      <w:tblPr>
        <w:tblpPr w:leftFromText="187" w:rightFromText="187" w:horzAnchor="margin" w:tblpXSpec="center" w:tblpY="2881"/>
        <w:tblW w:w="4000" w:type="pct"/>
        <w:tblBorders>
          <w:left w:val="single" w:sz="18" w:space="0" w:color="4F81BD"/>
        </w:tblBorders>
        <w:tblLook w:val="0000" w:firstRow="0" w:lastRow="0" w:firstColumn="0" w:lastColumn="0" w:noHBand="0" w:noVBand="0"/>
      </w:tblPr>
      <w:tblGrid>
        <w:gridCol w:w="6626"/>
      </w:tblGrid>
      <w:tr w:rsidR="0057186B" w14:paraId="4A84E1EA" w14:textId="77777777">
        <w:tc>
          <w:tcPr>
            <w:tcW w:w="767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6A61F1C4" w14:textId="77777777" w:rsidR="0057186B" w:rsidRDefault="0057186B">
            <w:pPr>
              <w:pStyle w:val="a9"/>
              <w:rPr>
                <w:rFonts w:ascii="Cambria" w:hAnsi="Cambria"/>
              </w:rPr>
            </w:pPr>
          </w:p>
        </w:tc>
      </w:tr>
      <w:tr w:rsidR="0057186B" w14:paraId="15D109D7" w14:textId="77777777">
        <w:tc>
          <w:tcPr>
            <w:tcW w:w="7672" w:type="dxa"/>
          </w:tcPr>
          <w:p w14:paraId="66DBB58F" w14:textId="21A4F05A" w:rsidR="0057186B" w:rsidRDefault="004D77FA">
            <w:pPr>
              <w:pStyle w:val="a9"/>
              <w:rPr>
                <w:rFonts w:ascii="Cambria" w:hAnsi="Cambria"/>
                <w:color w:val="4F81BD"/>
                <w:sz w:val="80"/>
                <w:szCs w:val="80"/>
              </w:rPr>
            </w:pPr>
            <w:r>
              <w:rPr>
                <w:rFonts w:ascii="Cambria" w:hAnsi="Cambria"/>
                <w:color w:val="4F81BD"/>
                <w:sz w:val="80"/>
                <w:szCs w:val="80"/>
              </w:rPr>
              <w:t>Lab</w:t>
            </w:r>
            <w:r w:rsidR="007D5A8C">
              <w:rPr>
                <w:rFonts w:ascii="Cambria" w:hAnsi="Cambria"/>
                <w:color w:val="4F81BD"/>
                <w:sz w:val="80"/>
                <w:szCs w:val="80"/>
              </w:rPr>
              <w:t>7</w:t>
            </w:r>
            <w:r w:rsidR="0057186B">
              <w:rPr>
                <w:rFonts w:ascii="Cambria" w:hAnsi="Cambria" w:hint="eastAsia"/>
                <w:color w:val="4F81BD"/>
                <w:sz w:val="80"/>
                <w:szCs w:val="80"/>
              </w:rPr>
              <w:t>实习报告</w:t>
            </w:r>
          </w:p>
        </w:tc>
      </w:tr>
      <w:tr w:rsidR="0057186B" w14:paraId="53015FF2" w14:textId="77777777">
        <w:tc>
          <w:tcPr>
            <w:tcW w:w="767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0F733D3F" w14:textId="77777777" w:rsidR="0057186B" w:rsidRDefault="0057186B">
            <w:pPr>
              <w:pStyle w:val="a9"/>
              <w:rPr>
                <w:rFonts w:ascii="Cambria" w:hAnsi="Cambria"/>
              </w:rPr>
            </w:pPr>
          </w:p>
        </w:tc>
      </w:tr>
    </w:tbl>
    <w:p w14:paraId="76CA9A62" w14:textId="77777777" w:rsidR="0057186B" w:rsidRDefault="0057186B"/>
    <w:p w14:paraId="559188C7" w14:textId="77777777" w:rsidR="0057186B" w:rsidRDefault="0057186B"/>
    <w:tbl>
      <w:tblPr>
        <w:tblpPr w:leftFromText="187" w:rightFromText="187" w:horzAnchor="margin" w:tblpXSpec="center" w:tblpYSpec="bottom"/>
        <w:tblW w:w="4000" w:type="pct"/>
        <w:tblLook w:val="0000" w:firstRow="0" w:lastRow="0" w:firstColumn="0" w:lastColumn="0" w:noHBand="0" w:noVBand="0"/>
      </w:tblPr>
      <w:tblGrid>
        <w:gridCol w:w="6645"/>
      </w:tblGrid>
      <w:tr w:rsidR="0057186B" w:rsidRPr="005B4506" w14:paraId="6DEE1ACA" w14:textId="77777777">
        <w:tc>
          <w:tcPr>
            <w:tcW w:w="767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4B3918C7" w14:textId="284CC9F6" w:rsidR="0057186B" w:rsidRPr="005B4506" w:rsidRDefault="0057186B">
            <w:pPr>
              <w:pStyle w:val="a9"/>
              <w:rPr>
                <w:color w:val="4F81BD"/>
                <w:sz w:val="28"/>
              </w:rPr>
            </w:pPr>
            <w:r w:rsidRPr="005B4506">
              <w:rPr>
                <w:rFonts w:hint="eastAsia"/>
                <w:color w:val="4F81BD"/>
                <w:sz w:val="28"/>
              </w:rPr>
              <w:t>姓名：</w:t>
            </w:r>
            <w:r w:rsidR="007D5A8C">
              <w:rPr>
                <w:rFonts w:hint="eastAsia"/>
                <w:color w:val="4F81BD"/>
                <w:sz w:val="28"/>
              </w:rPr>
              <w:t>吴悦欣</w:t>
            </w:r>
            <w:r w:rsidRPr="005B4506">
              <w:rPr>
                <w:rFonts w:hint="eastAsia"/>
                <w:color w:val="4F81BD"/>
                <w:sz w:val="28"/>
              </w:rPr>
              <w:t xml:space="preserve"> </w:t>
            </w:r>
            <w:r w:rsidRPr="005B4506">
              <w:rPr>
                <w:rFonts w:hint="eastAsia"/>
                <w:color w:val="4F81BD"/>
                <w:sz w:val="28"/>
              </w:rPr>
              <w:t>学号：</w:t>
            </w:r>
            <w:r w:rsidR="007D5A8C">
              <w:rPr>
                <w:color w:val="4F81BD"/>
                <w:sz w:val="28"/>
              </w:rPr>
              <w:t>1900012946</w:t>
            </w:r>
          </w:p>
          <w:p w14:paraId="68786601" w14:textId="0424F577" w:rsidR="0057186B" w:rsidRPr="005B4506" w:rsidRDefault="0057186B" w:rsidP="00F148A5">
            <w:pPr>
              <w:pStyle w:val="a9"/>
              <w:rPr>
                <w:color w:val="4F81BD"/>
                <w:sz w:val="28"/>
              </w:rPr>
            </w:pPr>
            <w:r w:rsidRPr="005B4506">
              <w:rPr>
                <w:rFonts w:hint="eastAsia"/>
                <w:color w:val="4F81BD"/>
                <w:sz w:val="28"/>
              </w:rPr>
              <w:t>日期：</w:t>
            </w:r>
            <w:r w:rsidR="00A96DCD" w:rsidRPr="005B4506">
              <w:rPr>
                <w:rFonts w:hint="eastAsia"/>
                <w:color w:val="4F81BD"/>
                <w:sz w:val="28"/>
              </w:rPr>
              <w:t>202</w:t>
            </w:r>
            <w:r w:rsidR="00F148A5">
              <w:rPr>
                <w:color w:val="4F81BD"/>
                <w:sz w:val="28"/>
              </w:rPr>
              <w:t>1</w:t>
            </w:r>
            <w:r w:rsidR="00A96DCD" w:rsidRPr="005B4506">
              <w:rPr>
                <w:rFonts w:hint="eastAsia"/>
                <w:color w:val="4F81BD"/>
                <w:sz w:val="28"/>
              </w:rPr>
              <w:t>/</w:t>
            </w:r>
            <w:r w:rsidR="007D5A8C">
              <w:rPr>
                <w:color w:val="4F81BD"/>
                <w:sz w:val="28"/>
              </w:rPr>
              <w:t>11</w:t>
            </w:r>
            <w:r w:rsidR="00A96DCD" w:rsidRPr="005B4506">
              <w:rPr>
                <w:rFonts w:hint="eastAsia"/>
                <w:color w:val="4F81BD"/>
                <w:sz w:val="28"/>
              </w:rPr>
              <w:t>/</w:t>
            </w:r>
            <w:r w:rsidR="007D5A8C">
              <w:rPr>
                <w:color w:val="4F81BD"/>
                <w:sz w:val="28"/>
              </w:rPr>
              <w:t>27</w:t>
            </w:r>
          </w:p>
        </w:tc>
      </w:tr>
    </w:tbl>
    <w:p w14:paraId="62869CD5" w14:textId="77777777" w:rsidR="0057186B" w:rsidRDefault="0057186B"/>
    <w:p w14:paraId="0CCB4D19" w14:textId="77777777" w:rsidR="00DD3B1D" w:rsidRDefault="0057186B" w:rsidP="004F567C">
      <w:pPr>
        <w:widowControl/>
        <w:jc w:val="left"/>
        <w:rPr>
          <w:noProof/>
        </w:rPr>
      </w:pPr>
      <w:r>
        <w:br w:type="page"/>
      </w:r>
      <w:r>
        <w:rPr>
          <w:color w:val="4F81BD"/>
          <w:sz w:val="28"/>
          <w:szCs w:val="28"/>
          <w:lang w:val="zh-CN"/>
        </w:rPr>
        <w:lastRenderedPageBreak/>
        <w:t>目录</w:t>
      </w:r>
      <w:r w:rsidR="004F567C">
        <w:fldChar w:fldCharType="begin"/>
      </w:r>
      <w:r w:rsidR="004F567C">
        <w:instrText xml:space="preserve"> TOC \o "1-4" \h \z \u </w:instrText>
      </w:r>
      <w:r w:rsidR="004F567C">
        <w:fldChar w:fldCharType="separate"/>
      </w:r>
    </w:p>
    <w:p w14:paraId="6E59743F" w14:textId="56A7814B" w:rsidR="00DD3B1D" w:rsidRDefault="007B335A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66996796" w:history="1">
        <w:r w:rsidR="00DD3B1D" w:rsidRPr="000C37E1">
          <w:rPr>
            <w:rStyle w:val="a3"/>
            <w:noProof/>
          </w:rPr>
          <w:t>内容一：实验</w:t>
        </w:r>
        <w:r w:rsidR="005D3367">
          <w:rPr>
            <w:rStyle w:val="a3"/>
            <w:rFonts w:hint="eastAsia"/>
            <w:noProof/>
          </w:rPr>
          <w:t>工作</w:t>
        </w:r>
        <w:r w:rsidR="00DD3B1D" w:rsidRPr="000C37E1">
          <w:rPr>
            <w:rStyle w:val="a3"/>
            <w:noProof/>
          </w:rPr>
          <w:t>总结</w:t>
        </w:r>
        <w:r w:rsidR="00DD3B1D">
          <w:rPr>
            <w:noProof/>
            <w:webHidden/>
          </w:rPr>
          <w:tab/>
        </w:r>
        <w:r w:rsidR="00DD3B1D">
          <w:rPr>
            <w:noProof/>
            <w:webHidden/>
          </w:rPr>
          <w:fldChar w:fldCharType="begin"/>
        </w:r>
        <w:r w:rsidR="00DD3B1D">
          <w:rPr>
            <w:noProof/>
            <w:webHidden/>
          </w:rPr>
          <w:instrText xml:space="preserve"> PAGEREF _Toc66996796 \h </w:instrText>
        </w:r>
        <w:r w:rsidR="00DD3B1D">
          <w:rPr>
            <w:noProof/>
            <w:webHidden/>
          </w:rPr>
        </w:r>
        <w:r w:rsidR="00DD3B1D">
          <w:rPr>
            <w:noProof/>
            <w:webHidden/>
          </w:rPr>
          <w:fldChar w:fldCharType="separate"/>
        </w:r>
        <w:r w:rsidR="005B7A84">
          <w:rPr>
            <w:noProof/>
            <w:webHidden/>
          </w:rPr>
          <w:t>3</w:t>
        </w:r>
        <w:r w:rsidR="00DD3B1D">
          <w:rPr>
            <w:noProof/>
            <w:webHidden/>
          </w:rPr>
          <w:fldChar w:fldCharType="end"/>
        </w:r>
      </w:hyperlink>
    </w:p>
    <w:p w14:paraId="78CD8F9E" w14:textId="1447B6AE" w:rsidR="00DD3B1D" w:rsidRDefault="007B335A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66996797" w:history="1">
        <w:r w:rsidR="00DD3B1D" w:rsidRPr="000C37E1">
          <w:rPr>
            <w:rStyle w:val="a3"/>
            <w:noProof/>
          </w:rPr>
          <w:t>内容二：遇到的困难以及收获</w:t>
        </w:r>
        <w:r w:rsidR="00DD3B1D">
          <w:rPr>
            <w:noProof/>
            <w:webHidden/>
          </w:rPr>
          <w:tab/>
        </w:r>
        <w:r w:rsidR="00DD3B1D">
          <w:rPr>
            <w:noProof/>
            <w:webHidden/>
          </w:rPr>
          <w:fldChar w:fldCharType="begin"/>
        </w:r>
        <w:r w:rsidR="00DD3B1D">
          <w:rPr>
            <w:noProof/>
            <w:webHidden/>
          </w:rPr>
          <w:instrText xml:space="preserve"> PAGEREF _Toc66996797 \h </w:instrText>
        </w:r>
        <w:r w:rsidR="00DD3B1D">
          <w:rPr>
            <w:noProof/>
            <w:webHidden/>
          </w:rPr>
        </w:r>
        <w:r w:rsidR="00DD3B1D">
          <w:rPr>
            <w:noProof/>
            <w:webHidden/>
          </w:rPr>
          <w:fldChar w:fldCharType="separate"/>
        </w:r>
        <w:r w:rsidR="005B7A84">
          <w:rPr>
            <w:noProof/>
            <w:webHidden/>
          </w:rPr>
          <w:t>3</w:t>
        </w:r>
        <w:r w:rsidR="00DD3B1D">
          <w:rPr>
            <w:noProof/>
            <w:webHidden/>
          </w:rPr>
          <w:fldChar w:fldCharType="end"/>
        </w:r>
      </w:hyperlink>
    </w:p>
    <w:p w14:paraId="010B8E9F" w14:textId="61E83EA0" w:rsidR="00DD3B1D" w:rsidRDefault="007B335A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66996798" w:history="1">
        <w:r w:rsidR="00DD3B1D" w:rsidRPr="000C37E1">
          <w:rPr>
            <w:rStyle w:val="a3"/>
            <w:noProof/>
          </w:rPr>
          <w:t>内容三：对课程或</w:t>
        </w:r>
        <w:r w:rsidR="00DD3B1D" w:rsidRPr="000C37E1">
          <w:rPr>
            <w:rStyle w:val="a3"/>
            <w:noProof/>
          </w:rPr>
          <w:t>Lab</w:t>
        </w:r>
        <w:r w:rsidR="00DD3B1D" w:rsidRPr="000C37E1">
          <w:rPr>
            <w:rStyle w:val="a3"/>
            <w:noProof/>
          </w:rPr>
          <w:t>的意见和建议</w:t>
        </w:r>
        <w:r w:rsidR="00DD3B1D">
          <w:rPr>
            <w:noProof/>
            <w:webHidden/>
          </w:rPr>
          <w:tab/>
        </w:r>
        <w:r w:rsidR="00DD3B1D">
          <w:rPr>
            <w:noProof/>
            <w:webHidden/>
          </w:rPr>
          <w:fldChar w:fldCharType="begin"/>
        </w:r>
        <w:r w:rsidR="00DD3B1D">
          <w:rPr>
            <w:noProof/>
            <w:webHidden/>
          </w:rPr>
          <w:instrText xml:space="preserve"> PAGEREF _Toc66996798 \h </w:instrText>
        </w:r>
        <w:r w:rsidR="00DD3B1D">
          <w:rPr>
            <w:noProof/>
            <w:webHidden/>
          </w:rPr>
        </w:r>
        <w:r w:rsidR="00DD3B1D">
          <w:rPr>
            <w:noProof/>
            <w:webHidden/>
          </w:rPr>
          <w:fldChar w:fldCharType="separate"/>
        </w:r>
        <w:r w:rsidR="005B7A84">
          <w:rPr>
            <w:noProof/>
            <w:webHidden/>
          </w:rPr>
          <w:t>3</w:t>
        </w:r>
        <w:r w:rsidR="00DD3B1D">
          <w:rPr>
            <w:noProof/>
            <w:webHidden/>
          </w:rPr>
          <w:fldChar w:fldCharType="end"/>
        </w:r>
      </w:hyperlink>
    </w:p>
    <w:p w14:paraId="336B24BB" w14:textId="07171DFE" w:rsidR="00DD3B1D" w:rsidRDefault="007B335A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66996799" w:history="1">
        <w:r w:rsidR="00DD3B1D" w:rsidRPr="000C37E1">
          <w:rPr>
            <w:rStyle w:val="a3"/>
            <w:noProof/>
          </w:rPr>
          <w:t>内容四：参考文献</w:t>
        </w:r>
        <w:r w:rsidR="00DD3B1D">
          <w:rPr>
            <w:noProof/>
            <w:webHidden/>
          </w:rPr>
          <w:tab/>
        </w:r>
        <w:r w:rsidR="00DD3B1D">
          <w:rPr>
            <w:noProof/>
            <w:webHidden/>
          </w:rPr>
          <w:fldChar w:fldCharType="begin"/>
        </w:r>
        <w:r w:rsidR="00DD3B1D">
          <w:rPr>
            <w:noProof/>
            <w:webHidden/>
          </w:rPr>
          <w:instrText xml:space="preserve"> PAGEREF _Toc66996799 \h </w:instrText>
        </w:r>
        <w:r w:rsidR="00DD3B1D">
          <w:rPr>
            <w:noProof/>
            <w:webHidden/>
          </w:rPr>
        </w:r>
        <w:r w:rsidR="00DD3B1D">
          <w:rPr>
            <w:noProof/>
            <w:webHidden/>
          </w:rPr>
          <w:fldChar w:fldCharType="separate"/>
        </w:r>
        <w:r w:rsidR="005B7A84">
          <w:rPr>
            <w:noProof/>
            <w:webHidden/>
          </w:rPr>
          <w:t>3</w:t>
        </w:r>
        <w:r w:rsidR="00DD3B1D">
          <w:rPr>
            <w:noProof/>
            <w:webHidden/>
          </w:rPr>
          <w:fldChar w:fldCharType="end"/>
        </w:r>
      </w:hyperlink>
    </w:p>
    <w:p w14:paraId="4C9B8293" w14:textId="0FE90368" w:rsidR="0057186B" w:rsidRDefault="004F567C" w:rsidP="004F567C">
      <w:pPr>
        <w:widowControl/>
        <w:jc w:val="left"/>
      </w:pPr>
      <w:r>
        <w:fldChar w:fldCharType="end"/>
      </w:r>
    </w:p>
    <w:p w14:paraId="04ED1387" w14:textId="77777777" w:rsidR="0057186B" w:rsidRDefault="0057186B"/>
    <w:p w14:paraId="1612D885" w14:textId="77777777" w:rsidR="0057186B" w:rsidRDefault="0057186B"/>
    <w:p w14:paraId="6C091BD0" w14:textId="77777777" w:rsidR="0057186B" w:rsidRDefault="0057186B"/>
    <w:p w14:paraId="347CEEED" w14:textId="1790A564" w:rsidR="0057186B" w:rsidRDefault="0057186B"/>
    <w:p w14:paraId="37E6D762" w14:textId="77777777" w:rsidR="0057186B" w:rsidRDefault="0057186B"/>
    <w:p w14:paraId="2DE1A9E9" w14:textId="77777777" w:rsidR="0057186B" w:rsidRDefault="0057186B"/>
    <w:p w14:paraId="45402B48" w14:textId="77777777" w:rsidR="0057186B" w:rsidRDefault="0057186B"/>
    <w:p w14:paraId="49C9489D" w14:textId="77777777" w:rsidR="0057186B" w:rsidRDefault="0057186B"/>
    <w:p w14:paraId="49F3989C" w14:textId="77777777" w:rsidR="0057186B" w:rsidRDefault="0057186B"/>
    <w:p w14:paraId="21326FE4" w14:textId="77777777" w:rsidR="0057186B" w:rsidRDefault="0057186B"/>
    <w:p w14:paraId="26FB41CA" w14:textId="77777777" w:rsidR="0057186B" w:rsidRDefault="0057186B"/>
    <w:p w14:paraId="1017B28F" w14:textId="77777777" w:rsidR="0057186B" w:rsidRDefault="0057186B"/>
    <w:p w14:paraId="7829D90F" w14:textId="77777777" w:rsidR="0057186B" w:rsidRDefault="0057186B"/>
    <w:p w14:paraId="78790EBB" w14:textId="77777777" w:rsidR="0057186B" w:rsidRDefault="0057186B"/>
    <w:p w14:paraId="5737068E" w14:textId="77777777" w:rsidR="0057186B" w:rsidRDefault="0057186B"/>
    <w:p w14:paraId="750361B4" w14:textId="77777777" w:rsidR="0057186B" w:rsidRDefault="0057186B"/>
    <w:p w14:paraId="1DC83AB7" w14:textId="77777777" w:rsidR="0057186B" w:rsidRDefault="0057186B"/>
    <w:p w14:paraId="25814FEE" w14:textId="77777777" w:rsidR="0057186B" w:rsidRDefault="0057186B"/>
    <w:p w14:paraId="6CE421F1" w14:textId="77777777" w:rsidR="0057186B" w:rsidRDefault="0057186B"/>
    <w:p w14:paraId="06F71B82" w14:textId="77777777" w:rsidR="0057186B" w:rsidRDefault="0057186B"/>
    <w:p w14:paraId="50E6EE91" w14:textId="77777777" w:rsidR="0057186B" w:rsidRDefault="0057186B"/>
    <w:p w14:paraId="465B0E30" w14:textId="77777777" w:rsidR="0057186B" w:rsidRDefault="0057186B"/>
    <w:p w14:paraId="2E3C154A" w14:textId="77777777" w:rsidR="0057186B" w:rsidRDefault="0057186B"/>
    <w:p w14:paraId="52098728" w14:textId="77777777" w:rsidR="0057186B" w:rsidRDefault="0057186B"/>
    <w:p w14:paraId="5292EA1D" w14:textId="77777777" w:rsidR="0057186B" w:rsidRDefault="0057186B"/>
    <w:p w14:paraId="692C398B" w14:textId="77777777" w:rsidR="0057186B" w:rsidRDefault="0057186B"/>
    <w:p w14:paraId="60A86F9F" w14:textId="77777777" w:rsidR="0057186B" w:rsidRDefault="0057186B"/>
    <w:p w14:paraId="38CF16B5" w14:textId="77777777" w:rsidR="0057186B" w:rsidRDefault="0057186B"/>
    <w:p w14:paraId="7BA6DF76" w14:textId="77777777" w:rsidR="0057186B" w:rsidRDefault="0057186B"/>
    <w:p w14:paraId="4BD7BD88" w14:textId="77777777" w:rsidR="0057186B" w:rsidRDefault="0057186B"/>
    <w:p w14:paraId="2E8EFA6D" w14:textId="77777777" w:rsidR="0057186B" w:rsidRDefault="0057186B"/>
    <w:p w14:paraId="3E29F047" w14:textId="77777777" w:rsidR="0057186B" w:rsidRDefault="0057186B"/>
    <w:p w14:paraId="69F3B4F9" w14:textId="731FD7EC" w:rsidR="0057186B" w:rsidRDefault="0057186B"/>
    <w:p w14:paraId="27AB6023" w14:textId="77777777" w:rsidR="00700A58" w:rsidRDefault="00700A58"/>
    <w:p w14:paraId="129BC019" w14:textId="25DA9137" w:rsidR="0057186B" w:rsidRPr="002A4427" w:rsidRDefault="0057186B" w:rsidP="002A4427">
      <w:pPr>
        <w:pStyle w:val="2"/>
      </w:pPr>
      <w:bookmarkStart w:id="0" w:name="_Toc66737920"/>
      <w:bookmarkStart w:id="1" w:name="_Toc66996796"/>
      <w:r>
        <w:rPr>
          <w:rFonts w:hint="eastAsia"/>
        </w:rPr>
        <w:lastRenderedPageBreak/>
        <w:t>内容</w:t>
      </w:r>
      <w:r w:rsidR="00C20EEE">
        <w:rPr>
          <w:rFonts w:hint="eastAsia"/>
        </w:rPr>
        <w:t>一</w:t>
      </w:r>
      <w:r w:rsidR="009A3A85">
        <w:rPr>
          <w:rFonts w:hint="eastAsia"/>
        </w:rPr>
        <w:t>：</w:t>
      </w:r>
      <w:r w:rsidR="00236BA2">
        <w:rPr>
          <w:rFonts w:hint="eastAsia"/>
        </w:rPr>
        <w:t>实验总结</w:t>
      </w:r>
      <w:bookmarkEnd w:id="0"/>
      <w:bookmarkEnd w:id="1"/>
    </w:p>
    <w:p w14:paraId="723EB1B4" w14:textId="696DA08F" w:rsidR="008C1EA6" w:rsidRDefault="007D5A8C" w:rsidP="007D5A8C">
      <w:pPr>
        <w:pStyle w:val="af0"/>
        <w:numPr>
          <w:ilvl w:val="0"/>
          <w:numId w:val="5"/>
        </w:numPr>
        <w:ind w:firstLineChars="0"/>
        <w:rPr>
          <w:sz w:val="24"/>
        </w:rPr>
      </w:pPr>
      <w:r>
        <w:rPr>
          <w:rFonts w:hint="eastAsia"/>
          <w:sz w:val="24"/>
        </w:rPr>
        <w:t>Lab</w:t>
      </w:r>
      <w:r>
        <w:rPr>
          <w:sz w:val="24"/>
        </w:rPr>
        <w:t>7</w:t>
      </w:r>
    </w:p>
    <w:p w14:paraId="2DB56F48" w14:textId="39137416" w:rsidR="007D5A8C" w:rsidRDefault="007D5A8C" w:rsidP="00EF2873">
      <w:pPr>
        <w:ind w:firstLine="420"/>
        <w:rPr>
          <w:sz w:val="24"/>
        </w:rPr>
      </w:pPr>
      <w:r w:rsidRPr="00EF2873">
        <w:rPr>
          <w:rFonts w:hint="eastAsia"/>
          <w:sz w:val="24"/>
        </w:rPr>
        <w:t>这个实验叫</w:t>
      </w:r>
      <w:r w:rsidRPr="00EF2873">
        <w:rPr>
          <w:rFonts w:hint="eastAsia"/>
          <w:sz w:val="24"/>
        </w:rPr>
        <w:t>Locks</w:t>
      </w:r>
      <w:r w:rsidRPr="00EF2873">
        <w:rPr>
          <w:rFonts w:hint="eastAsia"/>
          <w:sz w:val="24"/>
        </w:rPr>
        <w:t>，是关于使用锁的机制使得程序正确并行的实验。</w:t>
      </w:r>
      <w:r w:rsidR="00EF2873" w:rsidRPr="00EF2873">
        <w:rPr>
          <w:rFonts w:hint="eastAsia"/>
          <w:sz w:val="24"/>
        </w:rPr>
        <w:t>xv</w:t>
      </w:r>
      <w:r w:rsidR="00EF2873" w:rsidRPr="00EF2873">
        <w:rPr>
          <w:sz w:val="24"/>
        </w:rPr>
        <w:t>6</w:t>
      </w:r>
      <w:r w:rsidR="00EF2873" w:rsidRPr="00EF2873">
        <w:rPr>
          <w:rFonts w:hint="eastAsia"/>
          <w:sz w:val="24"/>
        </w:rPr>
        <w:t>课本</w:t>
      </w:r>
      <w:r w:rsidR="00BC5D41">
        <w:rPr>
          <w:rFonts w:hint="eastAsia"/>
          <w:sz w:val="24"/>
        </w:rPr>
        <w:t>的第六章介绍了锁如何保护数据</w:t>
      </w:r>
      <w:r w:rsidR="00862965">
        <w:rPr>
          <w:rFonts w:hint="eastAsia"/>
          <w:sz w:val="24"/>
        </w:rPr>
        <w:t>、可能产生的竞争以及</w:t>
      </w:r>
      <w:r w:rsidR="00BC5D41">
        <w:rPr>
          <w:rFonts w:hint="eastAsia"/>
          <w:sz w:val="24"/>
        </w:rPr>
        <w:t>xv</w:t>
      </w:r>
      <w:r w:rsidR="00BC5D41">
        <w:rPr>
          <w:sz w:val="24"/>
        </w:rPr>
        <w:t>6</w:t>
      </w:r>
      <w:r w:rsidR="00BC5D41">
        <w:rPr>
          <w:rFonts w:hint="eastAsia"/>
          <w:sz w:val="24"/>
        </w:rPr>
        <w:t>中的两种锁——</w:t>
      </w:r>
      <w:r w:rsidR="00BC5D41">
        <w:rPr>
          <w:rFonts w:hint="eastAsia"/>
          <w:sz w:val="24"/>
        </w:rPr>
        <w:t>spinlock</w:t>
      </w:r>
      <w:r w:rsidR="00BC5D41">
        <w:rPr>
          <w:rFonts w:hint="eastAsia"/>
          <w:sz w:val="24"/>
        </w:rPr>
        <w:t>自旋锁和</w:t>
      </w:r>
      <w:r w:rsidR="00BC5D41">
        <w:rPr>
          <w:rFonts w:hint="eastAsia"/>
          <w:sz w:val="24"/>
        </w:rPr>
        <w:t>sleeplock</w:t>
      </w:r>
      <w:r w:rsidR="00BC5D41">
        <w:rPr>
          <w:rFonts w:hint="eastAsia"/>
          <w:sz w:val="24"/>
        </w:rPr>
        <w:t>睡眠锁，两种锁的主要区别</w:t>
      </w:r>
      <w:r w:rsidR="00BC5D41" w:rsidRPr="00BC5D41">
        <w:rPr>
          <w:rFonts w:hint="eastAsia"/>
          <w:sz w:val="24"/>
        </w:rPr>
        <w:t>睡眠锁，在拥有锁的同时允许释放</w:t>
      </w:r>
      <w:r w:rsidR="00BC5D41" w:rsidRPr="00BC5D41">
        <w:rPr>
          <w:rFonts w:hint="eastAsia"/>
          <w:sz w:val="24"/>
        </w:rPr>
        <w:t>CPU</w:t>
      </w:r>
      <w:r w:rsidR="00BC5D41" w:rsidRPr="00BC5D41">
        <w:rPr>
          <w:rFonts w:hint="eastAsia"/>
          <w:sz w:val="24"/>
        </w:rPr>
        <w:t>并且开放中断，</w:t>
      </w:r>
      <w:r w:rsidR="00BC5D41">
        <w:rPr>
          <w:rFonts w:hint="eastAsia"/>
          <w:sz w:val="24"/>
        </w:rPr>
        <w:t>常常</w:t>
      </w:r>
      <w:r w:rsidR="00BC5D41" w:rsidRPr="00BC5D41">
        <w:rPr>
          <w:rFonts w:hint="eastAsia"/>
          <w:sz w:val="24"/>
        </w:rPr>
        <w:t>长操作的时候使用</w:t>
      </w:r>
      <w:r w:rsidR="00BC5D41">
        <w:rPr>
          <w:rFonts w:hint="eastAsia"/>
          <w:sz w:val="24"/>
        </w:rPr>
        <w:t>，改进了自旋锁会一直持有锁导致的效率问题</w:t>
      </w:r>
      <w:r w:rsidR="00862965">
        <w:rPr>
          <w:rFonts w:hint="eastAsia"/>
          <w:sz w:val="24"/>
        </w:rPr>
        <w:t>。第八章的前三节介绍了</w:t>
      </w:r>
      <w:r w:rsidR="009F2850">
        <w:rPr>
          <w:rFonts w:hint="eastAsia"/>
          <w:sz w:val="24"/>
        </w:rPr>
        <w:t>文件系统的整体布局和</w:t>
      </w:r>
      <w:r w:rsidR="00862965">
        <w:rPr>
          <w:rFonts w:hint="eastAsia"/>
          <w:sz w:val="24"/>
        </w:rPr>
        <w:t>buffer</w:t>
      </w:r>
      <w:r w:rsidR="00862965">
        <w:rPr>
          <w:rFonts w:hint="eastAsia"/>
          <w:sz w:val="24"/>
        </w:rPr>
        <w:t>相关的文件结构，</w:t>
      </w:r>
      <w:r w:rsidR="009F2850">
        <w:rPr>
          <w:rFonts w:hint="eastAsia"/>
          <w:sz w:val="24"/>
        </w:rPr>
        <w:t>重点分析了</w:t>
      </w:r>
      <w:r w:rsidR="00862965">
        <w:rPr>
          <w:rFonts w:hint="eastAsia"/>
          <w:sz w:val="24"/>
        </w:rPr>
        <w:t>k</w:t>
      </w:r>
      <w:r w:rsidR="00862965">
        <w:rPr>
          <w:sz w:val="24"/>
        </w:rPr>
        <w:t>ernel/bio.c</w:t>
      </w:r>
      <w:r w:rsidR="009F2850">
        <w:rPr>
          <w:rFonts w:hint="eastAsia"/>
          <w:sz w:val="24"/>
        </w:rPr>
        <w:t>文件。</w:t>
      </w:r>
    </w:p>
    <w:p w14:paraId="3A594EA1" w14:textId="5AA85FF1" w:rsidR="009F2850" w:rsidRDefault="009F2850" w:rsidP="00EF2873">
      <w:pPr>
        <w:ind w:firstLine="420"/>
        <w:rPr>
          <w:sz w:val="24"/>
        </w:rPr>
      </w:pPr>
      <w:r>
        <w:rPr>
          <w:rFonts w:hint="eastAsia"/>
          <w:sz w:val="24"/>
        </w:rPr>
        <w:t>实验有两部分，核心思想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目的是一致的，将原本的“全局”的锁修改成粒度更小的锁，解决其中的并发可能产生的问题，以提高系统的效率。</w:t>
      </w:r>
    </w:p>
    <w:p w14:paraId="08759358" w14:textId="66D841D0" w:rsidR="003123DF" w:rsidRDefault="001725AC" w:rsidP="00EF2873">
      <w:pPr>
        <w:ind w:firstLine="420"/>
        <w:rPr>
          <w:sz w:val="24"/>
        </w:rPr>
      </w:pPr>
      <w:r>
        <w:rPr>
          <w:rFonts w:hint="eastAsia"/>
          <w:sz w:val="24"/>
        </w:rPr>
        <w:t>第一部分是修改</w:t>
      </w:r>
      <w:r>
        <w:rPr>
          <w:rFonts w:hint="eastAsia"/>
          <w:sz w:val="24"/>
        </w:rPr>
        <w:t>k</w:t>
      </w:r>
      <w:r>
        <w:rPr>
          <w:sz w:val="24"/>
        </w:rPr>
        <w:t>ernel/kalloc.c</w:t>
      </w:r>
      <w:r>
        <w:rPr>
          <w:rFonts w:hint="eastAsia"/>
          <w:sz w:val="24"/>
        </w:rPr>
        <w:t>文件</w:t>
      </w:r>
      <w:r w:rsidR="00BE09F5">
        <w:rPr>
          <w:rFonts w:hint="eastAsia"/>
          <w:sz w:val="24"/>
        </w:rPr>
        <w:t>，目标是将</w:t>
      </w:r>
      <w:r w:rsidR="005A30CF">
        <w:rPr>
          <w:rFonts w:hint="eastAsia"/>
          <w:sz w:val="24"/>
        </w:rPr>
        <w:t>原本全局的</w:t>
      </w:r>
      <w:r w:rsidR="005A30CF">
        <w:rPr>
          <w:sz w:val="24"/>
        </w:rPr>
        <w:t>kmem.lock</w:t>
      </w:r>
      <w:r w:rsidR="005A30CF">
        <w:rPr>
          <w:rFonts w:hint="eastAsia"/>
          <w:sz w:val="24"/>
        </w:rPr>
        <w:t>修改拆成多个锁分管空闲链表，直观的想法是每个</w:t>
      </w:r>
      <w:r w:rsidR="005A30CF">
        <w:rPr>
          <w:rFonts w:hint="eastAsia"/>
          <w:sz w:val="24"/>
        </w:rPr>
        <w:t>CPU</w:t>
      </w:r>
      <w:r w:rsidR="005A30CF">
        <w:rPr>
          <w:rFonts w:hint="eastAsia"/>
          <w:sz w:val="24"/>
        </w:rPr>
        <w:t>分配一个空闲链表及其对应的自旋锁。</w:t>
      </w:r>
    </w:p>
    <w:p w14:paraId="1161C7F2" w14:textId="66FD1DA6" w:rsidR="00070935" w:rsidRDefault="00070935" w:rsidP="00070935">
      <w:pPr>
        <w:pStyle w:val="af0"/>
        <w:numPr>
          <w:ilvl w:val="0"/>
          <w:numId w:val="6"/>
        </w:numPr>
        <w:ind w:firstLineChars="0"/>
        <w:rPr>
          <w:sz w:val="24"/>
        </w:rPr>
      </w:pPr>
      <w:r>
        <w:rPr>
          <w:rFonts w:hint="eastAsia"/>
          <w:sz w:val="24"/>
        </w:rPr>
        <w:t>修改</w:t>
      </w:r>
      <w:r>
        <w:rPr>
          <w:rFonts w:hint="eastAsia"/>
          <w:sz w:val="24"/>
        </w:rPr>
        <w:t>kmem</w:t>
      </w:r>
      <w:r>
        <w:rPr>
          <w:rFonts w:hint="eastAsia"/>
          <w:sz w:val="24"/>
        </w:rPr>
        <w:t>结构体定义，定义数组，数量跟</w:t>
      </w:r>
      <w:r>
        <w:rPr>
          <w:rFonts w:hint="eastAsia"/>
          <w:sz w:val="24"/>
        </w:rPr>
        <w:t>CPU</w:t>
      </w:r>
      <w:r>
        <w:rPr>
          <w:rFonts w:hint="eastAsia"/>
          <w:sz w:val="24"/>
        </w:rPr>
        <w:t>数量相同</w:t>
      </w:r>
    </w:p>
    <w:p w14:paraId="17676863" w14:textId="150DE10A" w:rsidR="00EE2C93" w:rsidRDefault="00EE2C93" w:rsidP="00EE2C93">
      <w:pPr>
        <w:pStyle w:val="af0"/>
        <w:ind w:left="360" w:firstLineChars="0" w:firstLine="0"/>
        <w:jc w:val="center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507F02B1" wp14:editId="5DE3242F">
            <wp:extent cx="2563318" cy="71279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804" cy="73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5662" w14:textId="6DF00EDD" w:rsidR="00070935" w:rsidRDefault="00070935" w:rsidP="00070935">
      <w:pPr>
        <w:pStyle w:val="af0"/>
        <w:numPr>
          <w:ilvl w:val="0"/>
          <w:numId w:val="6"/>
        </w:numPr>
        <w:ind w:firstLineChars="0"/>
        <w:rPr>
          <w:sz w:val="24"/>
        </w:rPr>
      </w:pPr>
      <w:r>
        <w:rPr>
          <w:rFonts w:hint="eastAsia"/>
          <w:sz w:val="24"/>
        </w:rPr>
        <w:t>修改初始化函数</w:t>
      </w:r>
      <w:r>
        <w:rPr>
          <w:sz w:val="24"/>
        </w:rPr>
        <w:t>kinit</w:t>
      </w:r>
    </w:p>
    <w:p w14:paraId="2D7734CA" w14:textId="58B4216D" w:rsidR="00EE2C93" w:rsidRDefault="00EE2C93" w:rsidP="00EE2C93">
      <w:pPr>
        <w:pStyle w:val="af0"/>
        <w:ind w:left="360" w:firstLineChars="0" w:firstLine="0"/>
        <w:jc w:val="center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11733BBA" wp14:editId="789432E7">
            <wp:extent cx="3522689" cy="1328324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681" cy="134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47CD" w14:textId="1BF3863B" w:rsidR="00070935" w:rsidRDefault="00070935" w:rsidP="00070935">
      <w:pPr>
        <w:pStyle w:val="af0"/>
        <w:numPr>
          <w:ilvl w:val="0"/>
          <w:numId w:val="6"/>
        </w:numPr>
        <w:ind w:firstLineChars="0"/>
        <w:rPr>
          <w:sz w:val="24"/>
        </w:rPr>
      </w:pPr>
      <w:r>
        <w:rPr>
          <w:rFonts w:hint="eastAsia"/>
          <w:sz w:val="24"/>
        </w:rPr>
        <w:t>修改</w:t>
      </w:r>
      <w:r>
        <w:rPr>
          <w:rFonts w:hint="eastAsia"/>
          <w:sz w:val="24"/>
        </w:rPr>
        <w:t>kfree</w:t>
      </w:r>
      <w:r>
        <w:rPr>
          <w:rFonts w:hint="eastAsia"/>
          <w:sz w:val="24"/>
        </w:rPr>
        <w:t>函数，当释放一页的时候将该页插入到当前</w:t>
      </w:r>
      <w:r>
        <w:rPr>
          <w:rFonts w:hint="eastAsia"/>
          <w:sz w:val="24"/>
        </w:rPr>
        <w:t>CPU</w:t>
      </w:r>
      <w:r>
        <w:rPr>
          <w:rFonts w:hint="eastAsia"/>
          <w:sz w:val="24"/>
        </w:rPr>
        <w:t>对应的空闲页链表中，需要注意的是，根据</w:t>
      </w:r>
      <w:r>
        <w:rPr>
          <w:rFonts w:hint="eastAsia"/>
          <w:sz w:val="24"/>
        </w:rPr>
        <w:t>writeup</w:t>
      </w:r>
      <w:r>
        <w:rPr>
          <w:rFonts w:hint="eastAsia"/>
          <w:sz w:val="24"/>
        </w:rPr>
        <w:t>的提示，在调用</w:t>
      </w:r>
      <w:r>
        <w:rPr>
          <w:sz w:val="24"/>
        </w:rPr>
        <w:t>cpuid</w:t>
      </w:r>
      <w:r>
        <w:rPr>
          <w:rFonts w:hint="eastAsia"/>
          <w:sz w:val="24"/>
        </w:rPr>
        <w:t>函数的时候应当禁止中断</w:t>
      </w:r>
    </w:p>
    <w:p w14:paraId="68713AC8" w14:textId="01FE8C26" w:rsidR="00EE2C93" w:rsidRDefault="00EE2C93" w:rsidP="00EE2C93">
      <w:pPr>
        <w:pStyle w:val="af0"/>
        <w:ind w:left="360" w:firstLineChars="0" w:firstLine="0"/>
        <w:jc w:val="center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1D534960" wp14:editId="007C54C6">
            <wp:extent cx="4235849" cy="27207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760" cy="275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03A3" w14:textId="3CCCEDD2" w:rsidR="00070935" w:rsidRDefault="00070935" w:rsidP="00070935">
      <w:pPr>
        <w:pStyle w:val="af0"/>
        <w:numPr>
          <w:ilvl w:val="0"/>
          <w:numId w:val="6"/>
        </w:numPr>
        <w:ind w:firstLineChars="0"/>
        <w:rPr>
          <w:sz w:val="24"/>
        </w:rPr>
      </w:pPr>
      <w:r>
        <w:rPr>
          <w:rFonts w:hint="eastAsia"/>
          <w:sz w:val="24"/>
        </w:rPr>
        <w:lastRenderedPageBreak/>
        <w:t>修改</w:t>
      </w:r>
      <w:r>
        <w:rPr>
          <w:rFonts w:hint="eastAsia"/>
          <w:sz w:val="24"/>
        </w:rPr>
        <w:t>kalloc</w:t>
      </w:r>
      <w:r>
        <w:rPr>
          <w:rFonts w:hint="eastAsia"/>
          <w:sz w:val="24"/>
        </w:rPr>
        <w:t>函数，在当前</w:t>
      </w:r>
      <w:r>
        <w:rPr>
          <w:rFonts w:hint="eastAsia"/>
          <w:sz w:val="24"/>
        </w:rPr>
        <w:t>CPU</w:t>
      </w:r>
      <w:r>
        <w:rPr>
          <w:rFonts w:hint="eastAsia"/>
          <w:sz w:val="24"/>
        </w:rPr>
        <w:t>的空闲页链表</w:t>
      </w:r>
      <w:r w:rsidR="00EE2C93">
        <w:rPr>
          <w:rFonts w:hint="eastAsia"/>
          <w:sz w:val="24"/>
        </w:rPr>
        <w:t>中找一页，如果没有了，就从别的</w:t>
      </w:r>
      <w:r w:rsidR="00EE2C93">
        <w:rPr>
          <w:rFonts w:hint="eastAsia"/>
          <w:sz w:val="24"/>
        </w:rPr>
        <w:t>CPU</w:t>
      </w:r>
      <w:r w:rsidR="00EE2C93">
        <w:rPr>
          <w:rFonts w:hint="eastAsia"/>
          <w:sz w:val="24"/>
        </w:rPr>
        <w:t>的空闲页链表中拿一个过来，这个过程只需要记得加锁，问题不大</w:t>
      </w:r>
    </w:p>
    <w:p w14:paraId="1CCC6C7B" w14:textId="5EDD1F4E" w:rsidR="00EE2C93" w:rsidRPr="00070935" w:rsidRDefault="00EE2C93" w:rsidP="00EE2C93">
      <w:pPr>
        <w:pStyle w:val="af0"/>
        <w:ind w:left="360" w:firstLineChars="0" w:firstLine="0"/>
        <w:jc w:val="center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6406CA53" wp14:editId="14B44AED">
            <wp:extent cx="4951379" cy="4951379"/>
            <wp:effectExtent l="0" t="0" r="190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904" cy="49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0301" w14:textId="5FC0B186" w:rsidR="008B2EE8" w:rsidRDefault="008B2EE8" w:rsidP="00EF2873">
      <w:pPr>
        <w:ind w:firstLine="420"/>
        <w:rPr>
          <w:sz w:val="24"/>
        </w:rPr>
      </w:pPr>
      <w:r>
        <w:rPr>
          <w:rFonts w:hint="eastAsia"/>
          <w:sz w:val="24"/>
        </w:rPr>
        <w:t>第二部分是修改</w:t>
      </w:r>
      <w:r>
        <w:rPr>
          <w:sz w:val="24"/>
        </w:rPr>
        <w:t>kernel/bio.c</w:t>
      </w:r>
      <w:r>
        <w:rPr>
          <w:rFonts w:hint="eastAsia"/>
          <w:sz w:val="24"/>
        </w:rPr>
        <w:t>中的</w:t>
      </w:r>
      <w:r>
        <w:rPr>
          <w:rFonts w:hint="eastAsia"/>
          <w:sz w:val="24"/>
        </w:rPr>
        <w:t>bcache</w:t>
      </w:r>
      <w:r>
        <w:rPr>
          <w:rFonts w:hint="eastAsia"/>
          <w:sz w:val="24"/>
        </w:rPr>
        <w:t>结构，原本的结构</w:t>
      </w:r>
      <w:r w:rsidR="004D28DA">
        <w:rPr>
          <w:rFonts w:hint="eastAsia"/>
          <w:sz w:val="24"/>
        </w:rPr>
        <w:t>是</w:t>
      </w:r>
      <w:r w:rsidR="005E4DFB">
        <w:rPr>
          <w:sz w:val="24"/>
        </w:rPr>
        <w:t>整个</w:t>
      </w:r>
      <w:r w:rsidR="005E4DFB">
        <w:rPr>
          <w:sz w:val="24"/>
        </w:rPr>
        <w:t>bcache</w:t>
      </w:r>
      <w:r w:rsidR="005E4DFB">
        <w:rPr>
          <w:sz w:val="24"/>
        </w:rPr>
        <w:t>使用一个锁</w:t>
      </w:r>
      <w:r w:rsidR="005E4DFB">
        <w:rPr>
          <w:rFonts w:hint="eastAsia"/>
          <w:sz w:val="24"/>
        </w:rPr>
        <w:t>，</w:t>
      </w:r>
      <w:r w:rsidR="005E4DFB">
        <w:rPr>
          <w:sz w:val="24"/>
        </w:rPr>
        <w:t>实验的目的是将里面的</w:t>
      </w:r>
      <w:r w:rsidR="005E4DFB">
        <w:rPr>
          <w:sz w:val="24"/>
        </w:rPr>
        <w:t>buf</w:t>
      </w:r>
      <w:r w:rsidR="005E4DFB">
        <w:rPr>
          <w:sz w:val="24"/>
        </w:rPr>
        <w:t>分多个部分进行管理</w:t>
      </w:r>
      <w:r w:rsidR="005E4DFB">
        <w:rPr>
          <w:rFonts w:hint="eastAsia"/>
          <w:sz w:val="24"/>
        </w:rPr>
        <w:t>，</w:t>
      </w:r>
      <w:r w:rsidR="005E4DFB">
        <w:rPr>
          <w:sz w:val="24"/>
        </w:rPr>
        <w:t>建议的方式是使用哈希表进行映射到</w:t>
      </w:r>
      <w:r w:rsidR="005E4DFB">
        <w:rPr>
          <w:rFonts w:hint="eastAsia"/>
          <w:sz w:val="24"/>
        </w:rPr>
        <w:t>“</w:t>
      </w:r>
      <w:r w:rsidR="005E4DFB">
        <w:rPr>
          <w:sz w:val="24"/>
        </w:rPr>
        <w:t>桶</w:t>
      </w:r>
      <w:r w:rsidR="005E4DFB">
        <w:rPr>
          <w:sz w:val="24"/>
        </w:rPr>
        <w:t>”</w:t>
      </w:r>
      <w:r w:rsidR="005E4DFB">
        <w:rPr>
          <w:sz w:val="24"/>
        </w:rPr>
        <w:t>中</w:t>
      </w:r>
      <w:r w:rsidR="005E4DFB">
        <w:rPr>
          <w:rFonts w:hint="eastAsia"/>
          <w:sz w:val="24"/>
        </w:rPr>
        <w:t>，</w:t>
      </w:r>
      <w:r w:rsidR="005E4DFB">
        <w:rPr>
          <w:sz w:val="24"/>
        </w:rPr>
        <w:t>每个桶用一个锁</w:t>
      </w:r>
      <w:r w:rsidR="005E4DFB">
        <w:rPr>
          <w:rFonts w:hint="eastAsia"/>
          <w:sz w:val="24"/>
        </w:rPr>
        <w:t>。</w:t>
      </w:r>
      <w:r w:rsidR="005E4DFB">
        <w:rPr>
          <w:sz w:val="24"/>
        </w:rPr>
        <w:t>具体实现中的修改如下</w:t>
      </w:r>
    </w:p>
    <w:p w14:paraId="7E6755BD" w14:textId="4DCE07E6" w:rsidR="005E4DFB" w:rsidRDefault="005E4DFB" w:rsidP="005E4DFB">
      <w:pPr>
        <w:pStyle w:val="af0"/>
        <w:numPr>
          <w:ilvl w:val="0"/>
          <w:numId w:val="7"/>
        </w:numPr>
        <w:ind w:firstLineChars="0"/>
        <w:rPr>
          <w:sz w:val="24"/>
        </w:rPr>
      </w:pPr>
      <w:r>
        <w:rPr>
          <w:sz w:val="24"/>
        </w:rPr>
        <w:t>使用质数</w:t>
      </w:r>
      <w:r>
        <w:rPr>
          <w:rFonts w:hint="eastAsia"/>
          <w:sz w:val="24"/>
        </w:rPr>
        <w:t>1</w:t>
      </w:r>
      <w:r>
        <w:rPr>
          <w:sz w:val="24"/>
        </w:rPr>
        <w:t>3</w:t>
      </w:r>
      <w:r>
        <w:rPr>
          <w:sz w:val="24"/>
        </w:rPr>
        <w:t>作为哈希的除数</w:t>
      </w:r>
      <w:r w:rsidR="00FE54FE">
        <w:rPr>
          <w:rFonts w:hint="eastAsia"/>
          <w:sz w:val="24"/>
        </w:rPr>
        <w:t>，</w:t>
      </w:r>
      <w:r w:rsidR="00FE54FE">
        <w:rPr>
          <w:sz w:val="24"/>
        </w:rPr>
        <w:t>修改</w:t>
      </w:r>
      <w:r w:rsidR="00FE54FE">
        <w:rPr>
          <w:sz w:val="24"/>
        </w:rPr>
        <w:t>bcache</w:t>
      </w:r>
      <w:r w:rsidR="00FE54FE">
        <w:rPr>
          <w:sz w:val="24"/>
        </w:rPr>
        <w:t>的结构体</w:t>
      </w:r>
      <w:r w:rsidR="00FE54FE">
        <w:rPr>
          <w:rFonts w:hint="eastAsia"/>
          <w:sz w:val="24"/>
        </w:rPr>
        <w:t>，</w:t>
      </w:r>
      <w:r w:rsidR="00FE54FE">
        <w:rPr>
          <w:sz w:val="24"/>
        </w:rPr>
        <w:t>将原本的一个</w:t>
      </w:r>
      <w:r w:rsidR="00FE54FE">
        <w:rPr>
          <w:sz w:val="24"/>
        </w:rPr>
        <w:t>head</w:t>
      </w:r>
      <w:r w:rsidR="00FE54FE">
        <w:rPr>
          <w:sz w:val="24"/>
        </w:rPr>
        <w:t>改成</w:t>
      </w:r>
      <w:r w:rsidR="00FE54FE">
        <w:rPr>
          <w:rFonts w:hint="eastAsia"/>
          <w:sz w:val="24"/>
        </w:rPr>
        <w:t>1</w:t>
      </w:r>
      <w:r w:rsidR="00FE54FE">
        <w:rPr>
          <w:sz w:val="24"/>
        </w:rPr>
        <w:t>3</w:t>
      </w:r>
      <w:r w:rsidR="00FE54FE">
        <w:rPr>
          <w:sz w:val="24"/>
        </w:rPr>
        <w:t>个</w:t>
      </w:r>
      <w:r w:rsidR="00FE54FE">
        <w:rPr>
          <w:sz w:val="24"/>
        </w:rPr>
        <w:t>head</w:t>
      </w:r>
      <w:r w:rsidR="00FE54FE">
        <w:rPr>
          <w:rFonts w:hint="eastAsia"/>
          <w:sz w:val="24"/>
        </w:rPr>
        <w:t>，</w:t>
      </w:r>
      <w:r w:rsidR="00FE54FE">
        <w:rPr>
          <w:sz w:val="24"/>
        </w:rPr>
        <w:t>作为之后</w:t>
      </w:r>
      <w:r w:rsidR="00FE54FE">
        <w:rPr>
          <w:sz w:val="24"/>
        </w:rPr>
        <w:t>buf</w:t>
      </w:r>
      <w:r w:rsidR="00FE54FE">
        <w:rPr>
          <w:sz w:val="24"/>
        </w:rPr>
        <w:t>分配放置的列表</w:t>
      </w:r>
      <w:r w:rsidR="00FE54FE">
        <w:rPr>
          <w:rFonts w:hint="eastAsia"/>
          <w:sz w:val="24"/>
        </w:rPr>
        <w:t>，</w:t>
      </w:r>
      <w:r w:rsidR="00FE54FE">
        <w:rPr>
          <w:sz w:val="24"/>
        </w:rPr>
        <w:t>并为每个链表添加锁</w:t>
      </w:r>
    </w:p>
    <w:p w14:paraId="7411E768" w14:textId="065AD52A" w:rsidR="007D4B38" w:rsidRDefault="007D4B38" w:rsidP="007D4B38">
      <w:pPr>
        <w:pStyle w:val="af0"/>
        <w:ind w:left="360" w:firstLineChars="0" w:firstLine="0"/>
        <w:jc w:val="center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65B04FD9" wp14:editId="4066A0C1">
            <wp:extent cx="3472774" cy="2245220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011" cy="226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8C64" w14:textId="1E38442C" w:rsidR="00FE54FE" w:rsidRDefault="00FE54FE" w:rsidP="005E4DFB">
      <w:pPr>
        <w:pStyle w:val="af0"/>
        <w:numPr>
          <w:ilvl w:val="0"/>
          <w:numId w:val="7"/>
        </w:numPr>
        <w:ind w:firstLineChars="0"/>
        <w:rPr>
          <w:sz w:val="24"/>
        </w:rPr>
      </w:pPr>
      <w:r>
        <w:rPr>
          <w:sz w:val="24"/>
        </w:rPr>
        <w:lastRenderedPageBreak/>
        <w:t>修改</w:t>
      </w:r>
      <w:r>
        <w:rPr>
          <w:sz w:val="24"/>
        </w:rPr>
        <w:t>binit</w:t>
      </w:r>
      <w:r>
        <w:rPr>
          <w:sz w:val="24"/>
        </w:rPr>
        <w:t>函数</w:t>
      </w:r>
      <w:r>
        <w:rPr>
          <w:rFonts w:hint="eastAsia"/>
          <w:sz w:val="24"/>
        </w:rPr>
        <w:t>，</w:t>
      </w:r>
      <w:r>
        <w:rPr>
          <w:sz w:val="24"/>
        </w:rPr>
        <w:t>为每个链表的锁进行初始化</w:t>
      </w:r>
      <w:r>
        <w:rPr>
          <w:rFonts w:hint="eastAsia"/>
          <w:sz w:val="24"/>
        </w:rPr>
        <w:t>，</w:t>
      </w:r>
      <w:r>
        <w:rPr>
          <w:sz w:val="24"/>
        </w:rPr>
        <w:t>并将</w:t>
      </w:r>
      <w:r>
        <w:rPr>
          <w:sz w:val="24"/>
        </w:rPr>
        <w:t>buf</w:t>
      </w:r>
      <w:r>
        <w:rPr>
          <w:sz w:val="24"/>
        </w:rPr>
        <w:t>尽可能平均地分配到链表中</w:t>
      </w:r>
      <w:r>
        <w:rPr>
          <w:rFonts w:hint="eastAsia"/>
          <w:sz w:val="24"/>
        </w:rPr>
        <w:t>，</w:t>
      </w:r>
      <w:r w:rsidR="00856E1A">
        <w:rPr>
          <w:sz w:val="24"/>
        </w:rPr>
        <w:t>按照它们的地址进行初始的标号</w:t>
      </w:r>
    </w:p>
    <w:p w14:paraId="446396DD" w14:textId="03037006" w:rsidR="007D4B38" w:rsidRDefault="005016CE" w:rsidP="005016CE">
      <w:pPr>
        <w:pStyle w:val="af0"/>
        <w:ind w:left="360" w:firstLineChars="0" w:firstLine="0"/>
        <w:jc w:val="center"/>
        <w:rPr>
          <w:rFonts w:hint="eastAsia"/>
          <w:sz w:val="24"/>
        </w:rPr>
      </w:pPr>
      <w:r>
        <w:rPr>
          <w:noProof/>
          <w:sz w:val="24"/>
          <w:lang w:val="zh-CN"/>
        </w:rPr>
        <w:drawing>
          <wp:inline distT="0" distB="0" distL="0" distR="0" wp14:anchorId="35ED4DB4" wp14:editId="7C7AA35C">
            <wp:extent cx="4873421" cy="4231532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160" cy="423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5B19" w14:textId="0A4488AE" w:rsidR="005016CE" w:rsidRDefault="00856E1A" w:rsidP="005E4DFB">
      <w:pPr>
        <w:pStyle w:val="af0"/>
        <w:numPr>
          <w:ilvl w:val="0"/>
          <w:numId w:val="7"/>
        </w:numPr>
        <w:ind w:firstLineChars="0"/>
        <w:rPr>
          <w:sz w:val="24"/>
        </w:rPr>
      </w:pPr>
      <w:r>
        <w:rPr>
          <w:sz w:val="24"/>
        </w:rPr>
        <w:t>修改</w:t>
      </w:r>
      <w:r>
        <w:rPr>
          <w:sz w:val="24"/>
        </w:rPr>
        <w:t>bget</w:t>
      </w:r>
      <w:r>
        <w:rPr>
          <w:sz w:val="24"/>
        </w:rPr>
        <w:t>函数</w:t>
      </w:r>
      <w:r>
        <w:rPr>
          <w:rFonts w:hint="eastAsia"/>
          <w:sz w:val="24"/>
        </w:rPr>
        <w:t>，</w:t>
      </w:r>
      <w:r>
        <w:rPr>
          <w:sz w:val="24"/>
        </w:rPr>
        <w:t>首先确认是否已经缓存了这个块</w:t>
      </w:r>
      <w:r>
        <w:rPr>
          <w:rFonts w:hint="eastAsia"/>
          <w:sz w:val="24"/>
        </w:rPr>
        <w:t>；</w:t>
      </w:r>
    </w:p>
    <w:p w14:paraId="023C3057" w14:textId="18626D09" w:rsidR="005016CE" w:rsidRDefault="005016CE" w:rsidP="005016CE">
      <w:pPr>
        <w:pStyle w:val="af0"/>
        <w:ind w:left="360" w:firstLineChars="0" w:firstLine="0"/>
        <w:jc w:val="center"/>
        <w:rPr>
          <w:rFonts w:hint="eastAsia"/>
          <w:sz w:val="24"/>
        </w:rPr>
      </w:pPr>
      <w:r>
        <w:rPr>
          <w:noProof/>
          <w:sz w:val="24"/>
        </w:rPr>
        <w:drawing>
          <wp:inline distT="0" distB="0" distL="0" distR="0" wp14:anchorId="12FDB555" wp14:editId="7DD395D9">
            <wp:extent cx="5103866" cy="3735421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004" cy="375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CAA7" w14:textId="559B486D" w:rsidR="005016CE" w:rsidRDefault="00856E1A" w:rsidP="005016CE">
      <w:pPr>
        <w:pStyle w:val="af0"/>
        <w:ind w:left="360" w:firstLineChars="0" w:firstLine="0"/>
        <w:rPr>
          <w:sz w:val="24"/>
        </w:rPr>
      </w:pPr>
      <w:r>
        <w:rPr>
          <w:sz w:val="24"/>
        </w:rPr>
        <w:lastRenderedPageBreak/>
        <w:t>如果没有找到则在</w:t>
      </w:r>
      <w:r>
        <w:rPr>
          <w:sz w:val="24"/>
        </w:rPr>
        <w:t>blockno</w:t>
      </w:r>
      <w:r>
        <w:rPr>
          <w:sz w:val="24"/>
        </w:rPr>
        <w:t>指定的列表中寻找是否有空闲的</w:t>
      </w:r>
      <w:r>
        <w:rPr>
          <w:sz w:val="24"/>
        </w:rPr>
        <w:t>buffer</w:t>
      </w:r>
      <w:r>
        <w:rPr>
          <w:rFonts w:hint="eastAsia"/>
          <w:sz w:val="24"/>
        </w:rPr>
        <w:t>，</w:t>
      </w:r>
      <w:r>
        <w:rPr>
          <w:sz w:val="24"/>
        </w:rPr>
        <w:t>缓存到其中</w:t>
      </w:r>
      <w:r>
        <w:rPr>
          <w:rFonts w:hint="eastAsia"/>
          <w:sz w:val="24"/>
        </w:rPr>
        <w:t>；</w:t>
      </w:r>
    </w:p>
    <w:p w14:paraId="41365CAF" w14:textId="30DAA4F7" w:rsidR="005016CE" w:rsidRDefault="005016CE" w:rsidP="005016CE">
      <w:pPr>
        <w:pStyle w:val="af0"/>
        <w:ind w:left="360" w:firstLineChars="0" w:firstLine="0"/>
        <w:jc w:val="center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4EF77324" wp14:editId="12AEDFD2">
            <wp:extent cx="4883485" cy="2801566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190" cy="280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6F86" w14:textId="656264CF" w:rsidR="005016CE" w:rsidRDefault="00856E1A" w:rsidP="005016CE">
      <w:pPr>
        <w:pStyle w:val="af0"/>
        <w:ind w:left="360" w:firstLineChars="0" w:firstLine="0"/>
        <w:rPr>
          <w:sz w:val="24"/>
        </w:rPr>
      </w:pPr>
      <w:r>
        <w:rPr>
          <w:sz w:val="24"/>
        </w:rPr>
        <w:t>如果没有</w:t>
      </w:r>
      <w:r>
        <w:rPr>
          <w:rFonts w:hint="eastAsia"/>
          <w:sz w:val="24"/>
        </w:rPr>
        <w:t>，</w:t>
      </w:r>
      <w:r>
        <w:rPr>
          <w:sz w:val="24"/>
        </w:rPr>
        <w:t>则去</w:t>
      </w:r>
      <w:r w:rsidR="00D57463">
        <w:rPr>
          <w:sz w:val="24"/>
        </w:rPr>
        <w:t>其他列表中</w:t>
      </w:r>
      <w:r w:rsidR="00D57463">
        <w:rPr>
          <w:rFonts w:hint="eastAsia"/>
          <w:sz w:val="24"/>
        </w:rPr>
        <w:t>“</w:t>
      </w:r>
      <w:r w:rsidR="00D57463">
        <w:rPr>
          <w:sz w:val="24"/>
        </w:rPr>
        <w:t>偷</w:t>
      </w:r>
      <w:r w:rsidR="00D57463">
        <w:rPr>
          <w:sz w:val="24"/>
        </w:rPr>
        <w:t>”</w:t>
      </w:r>
      <w:r w:rsidR="00D57463">
        <w:rPr>
          <w:sz w:val="24"/>
        </w:rPr>
        <w:t>一个空闲的</w:t>
      </w:r>
      <w:r w:rsidR="00D57463">
        <w:rPr>
          <w:sz w:val="24"/>
        </w:rPr>
        <w:t>buffer</w:t>
      </w:r>
      <w:r w:rsidR="00D57463">
        <w:rPr>
          <w:rFonts w:hint="eastAsia"/>
          <w:sz w:val="24"/>
        </w:rPr>
        <w:t>。</w:t>
      </w:r>
      <w:r w:rsidR="00D57463">
        <w:rPr>
          <w:sz w:val="24"/>
        </w:rPr>
        <w:t>其中需要注意的细节是在偷其他链表的</w:t>
      </w:r>
      <w:r w:rsidR="00D57463">
        <w:rPr>
          <w:sz w:val="24"/>
        </w:rPr>
        <w:t>buffer</w:t>
      </w:r>
      <w:r w:rsidR="00D57463">
        <w:rPr>
          <w:sz w:val="24"/>
        </w:rPr>
        <w:t>的时候锁的处理需要格外小心</w:t>
      </w:r>
      <w:r w:rsidR="00D57463">
        <w:rPr>
          <w:rFonts w:hint="eastAsia"/>
          <w:sz w:val="24"/>
        </w:rPr>
        <w:t>，</w:t>
      </w:r>
      <w:r w:rsidR="00D57463">
        <w:rPr>
          <w:sz w:val="24"/>
        </w:rPr>
        <w:t>需要先获取该链表的锁之后再进行是否符合条件判断</w:t>
      </w:r>
      <w:r w:rsidR="00D57463">
        <w:rPr>
          <w:rFonts w:hint="eastAsia"/>
          <w:sz w:val="24"/>
        </w:rPr>
        <w:t>，</w:t>
      </w:r>
      <w:r w:rsidR="00D57463">
        <w:rPr>
          <w:sz w:val="24"/>
        </w:rPr>
        <w:t>如果找到了一个更优的</w:t>
      </w:r>
      <w:r w:rsidR="00D57463">
        <w:rPr>
          <w:rFonts w:hint="eastAsia"/>
          <w:sz w:val="24"/>
        </w:rPr>
        <w:t>（</w:t>
      </w:r>
      <w:r w:rsidR="00D57463">
        <w:rPr>
          <w:sz w:val="24"/>
        </w:rPr>
        <w:t>time_stamp</w:t>
      </w:r>
      <w:r w:rsidR="00D57463">
        <w:rPr>
          <w:sz w:val="24"/>
        </w:rPr>
        <w:t>更小的</w:t>
      </w:r>
      <w:r w:rsidR="00D57463">
        <w:rPr>
          <w:rFonts w:hint="eastAsia"/>
          <w:sz w:val="24"/>
        </w:rPr>
        <w:t>）</w:t>
      </w:r>
      <w:r w:rsidR="00D57463">
        <w:rPr>
          <w:sz w:val="24"/>
        </w:rPr>
        <w:t>buffer</w:t>
      </w:r>
      <w:r w:rsidR="00D57463">
        <w:rPr>
          <w:sz w:val="24"/>
        </w:rPr>
        <w:t>块</w:t>
      </w:r>
      <w:r w:rsidR="00D57463">
        <w:rPr>
          <w:rFonts w:hint="eastAsia"/>
          <w:sz w:val="24"/>
        </w:rPr>
        <w:t>，</w:t>
      </w:r>
      <w:r w:rsidR="00D57463">
        <w:rPr>
          <w:sz w:val="24"/>
        </w:rPr>
        <w:t>就要释放上一个</w:t>
      </w:r>
      <w:r w:rsidR="00D57463">
        <w:rPr>
          <w:rFonts w:hint="eastAsia"/>
          <w:sz w:val="24"/>
        </w:rPr>
        <w:t>（</w:t>
      </w:r>
      <w:r w:rsidR="00D57463">
        <w:rPr>
          <w:sz w:val="24"/>
        </w:rPr>
        <w:t>temp</w:t>
      </w:r>
      <w:r w:rsidR="00D57463">
        <w:rPr>
          <w:sz w:val="24"/>
        </w:rPr>
        <w:t>记录</w:t>
      </w:r>
      <w:r w:rsidR="00D57463">
        <w:rPr>
          <w:rFonts w:hint="eastAsia"/>
          <w:sz w:val="24"/>
        </w:rPr>
        <w:t>）</w:t>
      </w:r>
      <w:r w:rsidR="00D57463">
        <w:rPr>
          <w:sz w:val="24"/>
        </w:rPr>
        <w:t>锁</w:t>
      </w:r>
      <w:r w:rsidR="00D57463">
        <w:rPr>
          <w:rFonts w:hint="eastAsia"/>
          <w:sz w:val="24"/>
        </w:rPr>
        <w:t>，</w:t>
      </w:r>
      <w:r w:rsidR="00D57463">
        <w:rPr>
          <w:sz w:val="24"/>
        </w:rPr>
        <w:t>同时不同的</w:t>
      </w:r>
      <w:r w:rsidR="00D57463">
        <w:rPr>
          <w:sz w:val="24"/>
        </w:rPr>
        <w:t>buffer</w:t>
      </w:r>
      <w:r w:rsidR="00D57463">
        <w:rPr>
          <w:sz w:val="24"/>
        </w:rPr>
        <w:t>是可能映射到同一个桶中的</w:t>
      </w:r>
      <w:r w:rsidR="00D57463">
        <w:rPr>
          <w:rFonts w:hint="eastAsia"/>
          <w:sz w:val="24"/>
        </w:rPr>
        <w:t>，</w:t>
      </w:r>
      <w:r w:rsidR="00D57463">
        <w:rPr>
          <w:sz w:val="24"/>
        </w:rPr>
        <w:t>所以还要判断二者是否相等</w:t>
      </w:r>
      <w:r w:rsidR="00D57463">
        <w:rPr>
          <w:rFonts w:hint="eastAsia"/>
          <w:sz w:val="24"/>
        </w:rPr>
        <w:t>。</w:t>
      </w:r>
    </w:p>
    <w:p w14:paraId="0AC24014" w14:textId="62FB6211" w:rsidR="005016CE" w:rsidRDefault="005016CE" w:rsidP="005016CE">
      <w:pPr>
        <w:pStyle w:val="af0"/>
        <w:ind w:left="360" w:firstLineChars="0" w:firstLine="0"/>
        <w:jc w:val="center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60EE06FB" wp14:editId="0FEE1909">
            <wp:extent cx="4960971" cy="2963681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006" cy="296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F6EA" w14:textId="77777777" w:rsidR="005016CE" w:rsidRDefault="005016CE" w:rsidP="005016CE">
      <w:pPr>
        <w:pStyle w:val="af0"/>
        <w:ind w:left="360" w:firstLineChars="0" w:firstLine="0"/>
        <w:rPr>
          <w:sz w:val="24"/>
        </w:rPr>
      </w:pPr>
    </w:p>
    <w:p w14:paraId="37DAB89D" w14:textId="77777777" w:rsidR="005016CE" w:rsidRDefault="005016CE" w:rsidP="005016CE">
      <w:pPr>
        <w:pStyle w:val="af0"/>
        <w:ind w:left="360" w:firstLineChars="0" w:firstLine="0"/>
        <w:rPr>
          <w:sz w:val="24"/>
        </w:rPr>
      </w:pPr>
    </w:p>
    <w:p w14:paraId="776BFB3F" w14:textId="77777777" w:rsidR="005016CE" w:rsidRDefault="005016CE" w:rsidP="005016CE">
      <w:pPr>
        <w:pStyle w:val="af0"/>
        <w:ind w:left="360" w:firstLineChars="0" w:firstLine="0"/>
        <w:rPr>
          <w:sz w:val="24"/>
        </w:rPr>
      </w:pPr>
    </w:p>
    <w:p w14:paraId="0690557D" w14:textId="77777777" w:rsidR="005016CE" w:rsidRDefault="005016CE" w:rsidP="005016CE">
      <w:pPr>
        <w:pStyle w:val="af0"/>
        <w:ind w:left="360" w:firstLineChars="0" w:firstLine="0"/>
        <w:rPr>
          <w:sz w:val="24"/>
        </w:rPr>
      </w:pPr>
    </w:p>
    <w:p w14:paraId="43D308AD" w14:textId="77777777" w:rsidR="005016CE" w:rsidRDefault="005016CE" w:rsidP="005016CE">
      <w:pPr>
        <w:pStyle w:val="af0"/>
        <w:ind w:left="360" w:firstLineChars="0" w:firstLine="0"/>
        <w:rPr>
          <w:sz w:val="24"/>
        </w:rPr>
      </w:pPr>
    </w:p>
    <w:p w14:paraId="3F5FC5EE" w14:textId="77777777" w:rsidR="005016CE" w:rsidRDefault="005016CE" w:rsidP="005016CE">
      <w:pPr>
        <w:pStyle w:val="af0"/>
        <w:ind w:left="360" w:firstLineChars="0" w:firstLine="0"/>
        <w:rPr>
          <w:sz w:val="24"/>
        </w:rPr>
      </w:pPr>
    </w:p>
    <w:p w14:paraId="1E9A37AD" w14:textId="77777777" w:rsidR="005016CE" w:rsidRDefault="005016CE" w:rsidP="005016CE">
      <w:pPr>
        <w:pStyle w:val="af0"/>
        <w:ind w:left="360" w:firstLineChars="0" w:firstLine="0"/>
        <w:rPr>
          <w:sz w:val="24"/>
        </w:rPr>
      </w:pPr>
    </w:p>
    <w:p w14:paraId="512B0B67" w14:textId="583905A4" w:rsidR="00856E1A" w:rsidRDefault="00D57463" w:rsidP="005016CE">
      <w:pPr>
        <w:pStyle w:val="af0"/>
        <w:ind w:left="360" w:firstLineChars="0" w:firstLine="0"/>
        <w:rPr>
          <w:sz w:val="24"/>
        </w:rPr>
      </w:pPr>
      <w:r>
        <w:rPr>
          <w:sz w:val="24"/>
        </w:rPr>
        <w:lastRenderedPageBreak/>
        <w:t>然后再将这个</w:t>
      </w:r>
      <w:r>
        <w:rPr>
          <w:sz w:val="24"/>
        </w:rPr>
        <w:t>buffer</w:t>
      </w:r>
      <w:r>
        <w:rPr>
          <w:sz w:val="24"/>
        </w:rPr>
        <w:t>插入到发起</w:t>
      </w:r>
      <w:r w:rsidR="005016CE">
        <w:rPr>
          <w:rFonts w:hint="eastAsia"/>
          <w:sz w:val="24"/>
        </w:rPr>
        <w:t>“</w:t>
      </w:r>
      <w:r>
        <w:rPr>
          <w:sz w:val="24"/>
        </w:rPr>
        <w:t>偷</w:t>
      </w:r>
      <w:r w:rsidR="005016CE">
        <w:rPr>
          <w:rFonts w:hint="eastAsia"/>
          <w:sz w:val="24"/>
        </w:rPr>
        <w:t>”</w:t>
      </w:r>
      <w:r>
        <w:rPr>
          <w:sz w:val="24"/>
        </w:rPr>
        <w:t>的行为的桶中</w:t>
      </w:r>
    </w:p>
    <w:p w14:paraId="2DF5E5B2" w14:textId="67E582CB" w:rsidR="005016CE" w:rsidRPr="005016CE" w:rsidRDefault="005016CE" w:rsidP="005016CE">
      <w:pPr>
        <w:pStyle w:val="af0"/>
        <w:ind w:left="360" w:firstLineChars="0" w:firstLine="0"/>
        <w:jc w:val="center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4E06923D" wp14:editId="7C2CCA70">
            <wp:extent cx="4958424" cy="41537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127" cy="41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D434" w14:textId="6AD7861A" w:rsidR="00D57463" w:rsidRDefault="007D4B38" w:rsidP="005E4DFB">
      <w:pPr>
        <w:pStyle w:val="af0"/>
        <w:numPr>
          <w:ilvl w:val="0"/>
          <w:numId w:val="7"/>
        </w:numPr>
        <w:ind w:firstLineChars="0"/>
        <w:rPr>
          <w:sz w:val="24"/>
        </w:rPr>
      </w:pPr>
      <w:r>
        <w:rPr>
          <w:sz w:val="24"/>
        </w:rPr>
        <w:t>修改</w:t>
      </w:r>
      <w:r>
        <w:rPr>
          <w:sz w:val="24"/>
        </w:rPr>
        <w:t>brelse</w:t>
      </w:r>
      <w:r>
        <w:rPr>
          <w:sz w:val="24"/>
        </w:rPr>
        <w:t>函数</w:t>
      </w:r>
      <w:r>
        <w:rPr>
          <w:rFonts w:hint="eastAsia"/>
          <w:sz w:val="24"/>
        </w:rPr>
        <w:t>，</w:t>
      </w:r>
      <w:r>
        <w:rPr>
          <w:sz w:val="24"/>
        </w:rPr>
        <w:t>更新</w:t>
      </w:r>
      <w:r>
        <w:rPr>
          <w:sz w:val="24"/>
        </w:rPr>
        <w:t>time_stamp</w:t>
      </w:r>
      <w:r>
        <w:rPr>
          <w:sz w:val="24"/>
        </w:rPr>
        <w:t>即可</w:t>
      </w:r>
    </w:p>
    <w:p w14:paraId="694083E9" w14:textId="749047EF" w:rsidR="005016CE" w:rsidRDefault="005016CE" w:rsidP="005016CE">
      <w:pPr>
        <w:pStyle w:val="af0"/>
        <w:ind w:left="360" w:firstLineChars="0" w:firstLine="0"/>
        <w:jc w:val="center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5E2482B3" wp14:editId="021E5643">
            <wp:extent cx="5111556" cy="3375498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478" cy="339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819F" w14:textId="781B2813" w:rsidR="007D4B38" w:rsidRDefault="007D4B38" w:rsidP="005E4DFB">
      <w:pPr>
        <w:pStyle w:val="af0"/>
        <w:numPr>
          <w:ilvl w:val="0"/>
          <w:numId w:val="7"/>
        </w:numPr>
        <w:ind w:firstLineChars="0"/>
        <w:rPr>
          <w:sz w:val="24"/>
        </w:rPr>
      </w:pPr>
      <w:r>
        <w:rPr>
          <w:sz w:val="24"/>
        </w:rPr>
        <w:t>修改</w:t>
      </w:r>
      <w:r>
        <w:rPr>
          <w:sz w:val="24"/>
        </w:rPr>
        <w:t>bpin</w:t>
      </w:r>
      <w:r>
        <w:rPr>
          <w:sz w:val="24"/>
        </w:rPr>
        <w:t>和</w:t>
      </w:r>
      <w:r>
        <w:rPr>
          <w:sz w:val="24"/>
        </w:rPr>
        <w:t>bunpin</w:t>
      </w:r>
      <w:r>
        <w:rPr>
          <w:sz w:val="24"/>
        </w:rPr>
        <w:t>函数</w:t>
      </w:r>
    </w:p>
    <w:p w14:paraId="44DD4F0C" w14:textId="6D3612F6" w:rsidR="005016CE" w:rsidRPr="005E4DFB" w:rsidRDefault="005016CE" w:rsidP="005016CE">
      <w:pPr>
        <w:pStyle w:val="af0"/>
        <w:ind w:left="360" w:firstLineChars="0" w:firstLine="0"/>
        <w:jc w:val="center"/>
        <w:rPr>
          <w:rFonts w:hint="eastAsia"/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4E824C12" wp14:editId="4B69C25A">
            <wp:extent cx="4581728" cy="2444213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685" cy="244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36FA" w14:textId="3BCEF47C" w:rsidR="003123DF" w:rsidRDefault="003123DF" w:rsidP="00EF2873">
      <w:pPr>
        <w:ind w:firstLine="420"/>
        <w:rPr>
          <w:sz w:val="24"/>
        </w:rPr>
      </w:pPr>
      <w:r>
        <w:rPr>
          <w:rFonts w:hint="eastAsia"/>
          <w:sz w:val="24"/>
        </w:rPr>
        <w:t>实验结果如下：</w:t>
      </w:r>
    </w:p>
    <w:p w14:paraId="03DA4F1E" w14:textId="699FC9F0" w:rsidR="003123DF" w:rsidRPr="00EF2873" w:rsidRDefault="003123DF" w:rsidP="003123DF">
      <w:pPr>
        <w:ind w:firstLine="420"/>
        <w:jc w:val="center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3212F57F" wp14:editId="6926B429">
            <wp:extent cx="4174761" cy="231557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524" cy="232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C843" w14:textId="77777777" w:rsidR="007D5A8C" w:rsidRPr="007D5A8C" w:rsidRDefault="007D5A8C" w:rsidP="007D5A8C">
      <w:pPr>
        <w:pStyle w:val="af0"/>
        <w:numPr>
          <w:ilvl w:val="0"/>
          <w:numId w:val="5"/>
        </w:numPr>
        <w:ind w:firstLineChars="0"/>
        <w:rPr>
          <w:rFonts w:hint="eastAsia"/>
          <w:sz w:val="24"/>
        </w:rPr>
      </w:pPr>
    </w:p>
    <w:p w14:paraId="71CC97F3" w14:textId="77777777" w:rsidR="007D5A8C" w:rsidRPr="009136A4" w:rsidRDefault="007D5A8C" w:rsidP="00722C8B">
      <w:pPr>
        <w:ind w:firstLine="435"/>
        <w:rPr>
          <w:rFonts w:hint="eastAsia"/>
          <w:sz w:val="24"/>
        </w:rPr>
      </w:pPr>
    </w:p>
    <w:p w14:paraId="25718260" w14:textId="77777777" w:rsidR="0057186B" w:rsidRDefault="0057186B">
      <w:pPr>
        <w:pStyle w:val="2"/>
      </w:pPr>
      <w:bookmarkStart w:id="2" w:name="_Toc66737925"/>
      <w:bookmarkStart w:id="3" w:name="_Toc66996797"/>
      <w:r>
        <w:rPr>
          <w:rFonts w:hint="eastAsia"/>
        </w:rPr>
        <w:t>内</w:t>
      </w:r>
      <w:r w:rsidR="00555A00">
        <w:rPr>
          <w:rFonts w:hint="eastAsia"/>
        </w:rPr>
        <w:t>容二</w:t>
      </w:r>
      <w:r>
        <w:rPr>
          <w:rFonts w:hint="eastAsia"/>
        </w:rPr>
        <w:t>：遇到的困难以及</w:t>
      </w:r>
      <w:r w:rsidR="001F04C8">
        <w:rPr>
          <w:rFonts w:hint="eastAsia"/>
        </w:rPr>
        <w:t>收获</w:t>
      </w:r>
      <w:bookmarkEnd w:id="2"/>
      <w:bookmarkEnd w:id="3"/>
    </w:p>
    <w:p w14:paraId="2DFD6820" w14:textId="2B6B9B12" w:rsidR="005016CE" w:rsidRDefault="005016CE" w:rsidP="005016CE">
      <w:pPr>
        <w:pStyle w:val="af0"/>
        <w:numPr>
          <w:ilvl w:val="0"/>
          <w:numId w:val="8"/>
        </w:numPr>
        <w:ind w:firstLineChars="0"/>
        <w:rPr>
          <w:sz w:val="24"/>
        </w:rPr>
      </w:pPr>
      <w:r>
        <w:rPr>
          <w:sz w:val="24"/>
        </w:rPr>
        <w:t>Lab7</w:t>
      </w:r>
    </w:p>
    <w:p w14:paraId="5A28D7B5" w14:textId="74AF2CEA" w:rsidR="005016CE" w:rsidRPr="0082281B" w:rsidRDefault="001C05D5" w:rsidP="0082281B">
      <w:pPr>
        <w:ind w:firstLine="420"/>
        <w:rPr>
          <w:sz w:val="24"/>
        </w:rPr>
      </w:pPr>
      <w:r>
        <w:rPr>
          <w:sz w:val="24"/>
        </w:rPr>
        <w:t>kalloc</w:t>
      </w:r>
      <w:r>
        <w:rPr>
          <w:sz w:val="24"/>
        </w:rPr>
        <w:t>的部分实现比较简单</w:t>
      </w:r>
      <w:r>
        <w:rPr>
          <w:rFonts w:hint="eastAsia"/>
          <w:sz w:val="24"/>
        </w:rPr>
        <w:t>，</w:t>
      </w:r>
      <w:r>
        <w:rPr>
          <w:sz w:val="24"/>
        </w:rPr>
        <w:t>但是</w:t>
      </w:r>
      <w:r>
        <w:rPr>
          <w:sz w:val="24"/>
        </w:rPr>
        <w:t>bcache</w:t>
      </w:r>
      <w:r>
        <w:rPr>
          <w:sz w:val="24"/>
        </w:rPr>
        <w:t>的改造就比较</w:t>
      </w:r>
      <w:r>
        <w:rPr>
          <w:sz w:val="24"/>
        </w:rPr>
        <w:t>tricky</w:t>
      </w:r>
      <w:r>
        <w:rPr>
          <w:rFonts w:hint="eastAsia"/>
          <w:sz w:val="24"/>
        </w:rPr>
        <w:t>，</w:t>
      </w:r>
      <w:r w:rsidR="005016CE" w:rsidRPr="0082281B">
        <w:rPr>
          <w:sz w:val="24"/>
        </w:rPr>
        <w:t>主要遇到的问题是在</w:t>
      </w:r>
      <w:r w:rsidR="0082281B" w:rsidRPr="0082281B">
        <w:rPr>
          <w:sz w:val="24"/>
        </w:rPr>
        <w:t>修改</w:t>
      </w:r>
      <w:r w:rsidR="0082281B" w:rsidRPr="0082281B">
        <w:rPr>
          <w:sz w:val="24"/>
        </w:rPr>
        <w:t>bget</w:t>
      </w:r>
      <w:r w:rsidR="0082281B" w:rsidRPr="0082281B">
        <w:rPr>
          <w:sz w:val="24"/>
        </w:rPr>
        <w:t>函数的过程中的考虑</w:t>
      </w:r>
      <w:r w:rsidR="0082281B" w:rsidRPr="0082281B">
        <w:rPr>
          <w:rFonts w:hint="eastAsia"/>
          <w:sz w:val="24"/>
        </w:rPr>
        <w:t>，</w:t>
      </w:r>
      <w:r w:rsidR="0082281B" w:rsidRPr="0082281B">
        <w:rPr>
          <w:sz w:val="24"/>
        </w:rPr>
        <w:t>在调试的过程中遇到了多次</w:t>
      </w:r>
      <w:r w:rsidR="0082281B" w:rsidRPr="0082281B">
        <w:rPr>
          <w:sz w:val="24"/>
        </w:rPr>
        <w:t>panic: acquire</w:t>
      </w:r>
      <w:r w:rsidR="0082281B" w:rsidRPr="0082281B">
        <w:rPr>
          <w:rFonts w:hint="eastAsia"/>
          <w:sz w:val="24"/>
        </w:rPr>
        <w:t>，</w:t>
      </w:r>
      <w:r w:rsidR="0082281B">
        <w:rPr>
          <w:sz w:val="24"/>
        </w:rPr>
        <w:t>要把这一部分想明白需要耐心</w:t>
      </w:r>
      <w:r w:rsidR="00CA47B1">
        <w:rPr>
          <w:rFonts w:hint="eastAsia"/>
          <w:sz w:val="24"/>
        </w:rPr>
        <w:t>。</w:t>
      </w:r>
      <w:r w:rsidR="007C7109">
        <w:rPr>
          <w:sz w:val="24"/>
        </w:rPr>
        <w:t>实验前后</w:t>
      </w:r>
      <w:r w:rsidR="007C7109">
        <w:rPr>
          <w:sz w:val="24"/>
        </w:rPr>
        <w:t>kalloctest</w:t>
      </w:r>
      <w:r w:rsidR="007C7109">
        <w:rPr>
          <w:sz w:val="24"/>
        </w:rPr>
        <w:t>和</w:t>
      </w:r>
      <w:r w:rsidR="007C7109">
        <w:rPr>
          <w:sz w:val="24"/>
        </w:rPr>
        <w:t>bcachetest</w:t>
      </w:r>
      <w:r w:rsidR="007C7109">
        <w:rPr>
          <w:sz w:val="24"/>
        </w:rPr>
        <w:t>的一些对比表明了细粒度的锁能够在很大程度上提高</w:t>
      </w:r>
      <w:r w:rsidR="00525A40">
        <w:rPr>
          <w:sz w:val="24"/>
        </w:rPr>
        <w:t>程序的效率</w:t>
      </w:r>
      <w:r w:rsidR="00525A40">
        <w:rPr>
          <w:rFonts w:hint="eastAsia"/>
          <w:sz w:val="24"/>
        </w:rPr>
        <w:t>。</w:t>
      </w:r>
    </w:p>
    <w:p w14:paraId="2B2E547A" w14:textId="77777777" w:rsidR="005016CE" w:rsidRPr="005016CE" w:rsidRDefault="005016CE" w:rsidP="005016CE">
      <w:pPr>
        <w:pStyle w:val="af0"/>
        <w:numPr>
          <w:ilvl w:val="0"/>
          <w:numId w:val="8"/>
        </w:numPr>
        <w:ind w:firstLineChars="0"/>
        <w:rPr>
          <w:rFonts w:hint="eastAsia"/>
          <w:sz w:val="24"/>
        </w:rPr>
      </w:pPr>
    </w:p>
    <w:p w14:paraId="0EA37179" w14:textId="071AE630" w:rsidR="0057186B" w:rsidRDefault="009D2970">
      <w:pPr>
        <w:ind w:firstLine="420"/>
        <w:rPr>
          <w:sz w:val="24"/>
        </w:rPr>
      </w:pPr>
      <w:r>
        <w:rPr>
          <w:rFonts w:hint="eastAsia"/>
          <w:sz w:val="24"/>
        </w:rPr>
        <w:t>简</w:t>
      </w:r>
      <w:r w:rsidRPr="005D3367">
        <w:rPr>
          <w:rFonts w:hint="eastAsia"/>
          <w:sz w:val="24"/>
        </w:rPr>
        <w:t>要</w:t>
      </w:r>
      <w:r w:rsidR="00CF25C5" w:rsidRPr="005D3367">
        <w:rPr>
          <w:rFonts w:hint="eastAsia"/>
          <w:sz w:val="24"/>
        </w:rPr>
        <w:t>描述自己在实现</w:t>
      </w:r>
      <w:r w:rsidR="00CF25C5" w:rsidRPr="005D3367">
        <w:rPr>
          <w:rFonts w:hint="eastAsia"/>
          <w:sz w:val="24"/>
        </w:rPr>
        <w:t>L</w:t>
      </w:r>
      <w:r w:rsidR="004A7EB0" w:rsidRPr="005D3367">
        <w:rPr>
          <w:sz w:val="24"/>
        </w:rPr>
        <w:t>ab</w:t>
      </w:r>
      <w:r w:rsidR="00CF25C5" w:rsidRPr="005D3367">
        <w:rPr>
          <w:rFonts w:hint="eastAsia"/>
          <w:sz w:val="24"/>
        </w:rPr>
        <w:t>中遇到的难题和解决方法</w:t>
      </w:r>
      <w:r w:rsidR="00CA0E22" w:rsidRPr="005D3367">
        <w:rPr>
          <w:rFonts w:hint="eastAsia"/>
          <w:sz w:val="24"/>
        </w:rPr>
        <w:t>，以及在</w:t>
      </w:r>
      <w:r w:rsidR="00CA0E22" w:rsidRPr="005D3367">
        <w:rPr>
          <w:rFonts w:hint="eastAsia"/>
          <w:sz w:val="24"/>
        </w:rPr>
        <w:t>L</w:t>
      </w:r>
      <w:r w:rsidR="004A7EB0" w:rsidRPr="005D3367">
        <w:rPr>
          <w:sz w:val="24"/>
        </w:rPr>
        <w:t>ab</w:t>
      </w:r>
      <w:r w:rsidR="00CA0E22" w:rsidRPr="005D3367">
        <w:rPr>
          <w:rFonts w:hint="eastAsia"/>
          <w:sz w:val="24"/>
        </w:rPr>
        <w:t>实现中的收获与感想。</w:t>
      </w:r>
      <w:r w:rsidR="00A74F24" w:rsidRPr="005D3367">
        <w:rPr>
          <w:rFonts w:hint="eastAsia"/>
          <w:sz w:val="24"/>
        </w:rPr>
        <w:t>内容要具体，按实际情况撰写。</w:t>
      </w:r>
    </w:p>
    <w:p w14:paraId="275A33BE" w14:textId="594D511A" w:rsidR="0052459D" w:rsidRPr="007A34B6" w:rsidRDefault="0052459D" w:rsidP="0052459D">
      <w:pPr>
        <w:pStyle w:val="2"/>
      </w:pPr>
      <w:bookmarkStart w:id="4" w:name="_Toc66737926"/>
      <w:bookmarkStart w:id="5" w:name="_Toc66996798"/>
      <w:r>
        <w:rPr>
          <w:rFonts w:hint="eastAsia"/>
        </w:rPr>
        <w:t>内容三：</w:t>
      </w:r>
      <w:r w:rsidR="007A34B6" w:rsidRPr="007A34B6">
        <w:rPr>
          <w:rFonts w:hint="eastAsia"/>
        </w:rPr>
        <w:t>对</w:t>
      </w:r>
      <w:r w:rsidR="003D1082">
        <w:rPr>
          <w:rFonts w:hint="eastAsia"/>
        </w:rPr>
        <w:t>课程或</w:t>
      </w:r>
      <w:r w:rsidR="003D1082">
        <w:rPr>
          <w:rFonts w:hint="eastAsia"/>
        </w:rPr>
        <w:t>L</w:t>
      </w:r>
      <w:r w:rsidR="003D1082">
        <w:t>ab</w:t>
      </w:r>
      <w:r w:rsidR="007A34B6" w:rsidRPr="007A34B6">
        <w:rPr>
          <w:rFonts w:hint="eastAsia"/>
        </w:rPr>
        <w:t>的意见和建议</w:t>
      </w:r>
      <w:bookmarkEnd w:id="4"/>
      <w:bookmarkEnd w:id="5"/>
    </w:p>
    <w:p w14:paraId="0652DDB2" w14:textId="6DD2C77F" w:rsidR="0052459D" w:rsidRPr="0052459D" w:rsidRDefault="00CF3771">
      <w:pPr>
        <w:ind w:firstLine="420"/>
        <w:rPr>
          <w:sz w:val="24"/>
        </w:rPr>
      </w:pPr>
      <w:r>
        <w:rPr>
          <w:rFonts w:hint="eastAsia"/>
          <w:sz w:val="24"/>
        </w:rPr>
        <w:t>欢迎同学们对本课程</w:t>
      </w:r>
      <w:r w:rsidR="003D1082">
        <w:rPr>
          <w:rFonts w:hint="eastAsia"/>
          <w:sz w:val="24"/>
        </w:rPr>
        <w:t>或</w:t>
      </w:r>
      <w:r w:rsidR="003D1082">
        <w:rPr>
          <w:rFonts w:hint="eastAsia"/>
          <w:sz w:val="24"/>
        </w:rPr>
        <w:t>L</w:t>
      </w:r>
      <w:r w:rsidR="003D1082">
        <w:rPr>
          <w:sz w:val="24"/>
        </w:rPr>
        <w:t>ab</w:t>
      </w:r>
      <w:r w:rsidR="004F0448">
        <w:rPr>
          <w:rFonts w:hint="eastAsia"/>
          <w:sz w:val="24"/>
        </w:rPr>
        <w:t>提出宝贵意见</w:t>
      </w:r>
      <w:r w:rsidR="00471380">
        <w:rPr>
          <w:rFonts w:hint="eastAsia"/>
          <w:sz w:val="24"/>
        </w:rPr>
        <w:t>和建议</w:t>
      </w:r>
      <w:r w:rsidR="004F0448">
        <w:rPr>
          <w:rFonts w:hint="eastAsia"/>
          <w:sz w:val="24"/>
        </w:rPr>
        <w:t>。</w:t>
      </w:r>
    </w:p>
    <w:p w14:paraId="2F44E535" w14:textId="6854FABA" w:rsidR="0057186B" w:rsidRDefault="0057186B">
      <w:pPr>
        <w:pStyle w:val="2"/>
      </w:pPr>
      <w:bookmarkStart w:id="6" w:name="_Toc66737927"/>
      <w:bookmarkStart w:id="7" w:name="_Toc66996799"/>
      <w:r>
        <w:rPr>
          <w:rFonts w:hint="eastAsia"/>
        </w:rPr>
        <w:lastRenderedPageBreak/>
        <w:t>内容</w:t>
      </w:r>
      <w:r w:rsidR="0052459D">
        <w:rPr>
          <w:rFonts w:hint="eastAsia"/>
        </w:rPr>
        <w:t>四</w:t>
      </w:r>
      <w:r>
        <w:rPr>
          <w:rFonts w:hint="eastAsia"/>
        </w:rPr>
        <w:t>：参考</w:t>
      </w:r>
      <w:r w:rsidR="00EA4BA5">
        <w:rPr>
          <w:rFonts w:hint="eastAsia"/>
        </w:rPr>
        <w:t>文献</w:t>
      </w:r>
      <w:bookmarkEnd w:id="6"/>
      <w:bookmarkEnd w:id="7"/>
    </w:p>
    <w:p w14:paraId="0119E937" w14:textId="7EB2DE8F" w:rsidR="007170C7" w:rsidRPr="00C35F64" w:rsidRDefault="00F932E6" w:rsidP="007170C7">
      <w:pPr>
        <w:ind w:firstLine="420"/>
        <w:rPr>
          <w:sz w:val="24"/>
        </w:rPr>
      </w:pPr>
      <w:r>
        <w:rPr>
          <w:rFonts w:hint="eastAsia"/>
          <w:sz w:val="24"/>
        </w:rPr>
        <w:t>列出</w:t>
      </w:r>
      <w:r w:rsidR="0017771E" w:rsidRPr="00C35F64">
        <w:rPr>
          <w:rFonts w:hint="eastAsia"/>
          <w:sz w:val="24"/>
        </w:rPr>
        <w:t>参考的文章</w:t>
      </w:r>
      <w:r w:rsidR="0017771E" w:rsidRPr="005D3367">
        <w:rPr>
          <w:rFonts w:hint="eastAsia"/>
          <w:sz w:val="24"/>
        </w:rPr>
        <w:t>或者</w:t>
      </w:r>
      <w:r w:rsidR="00A74F24" w:rsidRPr="005D3367">
        <w:rPr>
          <w:rFonts w:hint="eastAsia"/>
          <w:sz w:val="24"/>
        </w:rPr>
        <w:t>网址</w:t>
      </w:r>
      <w:r w:rsidR="005D3367">
        <w:rPr>
          <w:rFonts w:hint="eastAsia"/>
          <w:sz w:val="24"/>
        </w:rPr>
        <w:t>等</w:t>
      </w:r>
      <w:r w:rsidR="0017771E" w:rsidRPr="005D3367">
        <w:rPr>
          <w:rFonts w:hint="eastAsia"/>
          <w:sz w:val="24"/>
        </w:rPr>
        <w:t>。</w:t>
      </w:r>
    </w:p>
    <w:p w14:paraId="5A1496FB" w14:textId="77777777" w:rsidR="007170C7" w:rsidRPr="00C35F64" w:rsidRDefault="007170C7" w:rsidP="007170C7">
      <w:pPr>
        <w:ind w:firstLine="420"/>
        <w:rPr>
          <w:sz w:val="24"/>
        </w:rPr>
      </w:pPr>
    </w:p>
    <w:p w14:paraId="62F0F745" w14:textId="77777777" w:rsidR="007170C7" w:rsidRPr="00C35F64" w:rsidRDefault="007170C7" w:rsidP="007170C7">
      <w:pPr>
        <w:ind w:firstLine="420"/>
        <w:rPr>
          <w:sz w:val="24"/>
        </w:rPr>
      </w:pPr>
    </w:p>
    <w:p w14:paraId="514B006F" w14:textId="78980DE3" w:rsidR="00F932E6" w:rsidRPr="00C35F64" w:rsidRDefault="00F932E6" w:rsidP="005D3367">
      <w:pPr>
        <w:rPr>
          <w:sz w:val="24"/>
        </w:rPr>
      </w:pPr>
      <w:r>
        <w:rPr>
          <w:rFonts w:hint="eastAsia"/>
          <w:sz w:val="24"/>
        </w:rPr>
        <w:t>注意：</w:t>
      </w:r>
      <w:r w:rsidRPr="00C35F64">
        <w:rPr>
          <w:rFonts w:hint="eastAsia"/>
          <w:sz w:val="24"/>
        </w:rPr>
        <w:t>在</w:t>
      </w:r>
      <w:r>
        <w:rPr>
          <w:rFonts w:hint="eastAsia"/>
          <w:sz w:val="24"/>
        </w:rPr>
        <w:t>实习报告</w:t>
      </w:r>
      <w:r w:rsidRPr="00C35F64">
        <w:rPr>
          <w:rFonts w:hint="eastAsia"/>
          <w:sz w:val="24"/>
        </w:rPr>
        <w:t>完成后</w:t>
      </w:r>
      <w:r w:rsidR="00471380">
        <w:rPr>
          <w:rFonts w:hint="eastAsia"/>
          <w:sz w:val="24"/>
        </w:rPr>
        <w:t>，请</w:t>
      </w:r>
      <w:r w:rsidR="004D1A01" w:rsidRPr="00C35F64">
        <w:rPr>
          <w:rFonts w:hint="eastAsia"/>
          <w:sz w:val="24"/>
        </w:rPr>
        <w:t>同学们</w:t>
      </w:r>
      <w:r w:rsidRPr="00C35F64">
        <w:rPr>
          <w:rFonts w:hint="eastAsia"/>
          <w:sz w:val="24"/>
        </w:rPr>
        <w:t>记得在目录部分</w:t>
      </w:r>
      <w:r w:rsidR="004D1A01">
        <w:rPr>
          <w:rFonts w:hint="eastAsia"/>
          <w:sz w:val="24"/>
        </w:rPr>
        <w:t>按</w:t>
      </w:r>
      <w:r w:rsidRPr="00C35F64">
        <w:rPr>
          <w:rFonts w:hint="eastAsia"/>
          <w:sz w:val="24"/>
        </w:rPr>
        <w:t>右键更新域。</w:t>
      </w:r>
    </w:p>
    <w:p w14:paraId="455C9185" w14:textId="77777777" w:rsidR="007170C7" w:rsidRPr="00F932E6" w:rsidRDefault="007170C7" w:rsidP="007170C7">
      <w:pPr>
        <w:ind w:firstLine="420"/>
        <w:rPr>
          <w:sz w:val="24"/>
        </w:rPr>
      </w:pPr>
    </w:p>
    <w:sectPr w:rsidR="007170C7" w:rsidRPr="00F932E6">
      <w:footerReference w:type="default" r:id="rId21"/>
      <w:pgSz w:w="11906" w:h="16838"/>
      <w:pgMar w:top="1440" w:right="1800" w:bottom="1440" w:left="1800" w:header="851" w:footer="992" w:gutter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0A229A" w14:textId="77777777" w:rsidR="007B335A" w:rsidRDefault="007B335A">
      <w:r>
        <w:separator/>
      </w:r>
    </w:p>
  </w:endnote>
  <w:endnote w:type="continuationSeparator" w:id="0">
    <w:p w14:paraId="364C51FE" w14:textId="77777777" w:rsidR="007B335A" w:rsidRDefault="007B33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宋体">
    <w:altName w:val="STSong"/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隶书">
    <w:altName w:val="微软雅黑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38C9D" w14:textId="0697B595" w:rsidR="0057186B" w:rsidRDefault="0057186B">
    <w:pPr>
      <w:pStyle w:val="a7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5B7A84" w:rsidRPr="005B7A84">
      <w:rPr>
        <w:noProof/>
        <w:lang w:val="zh-CN"/>
      </w:rPr>
      <w:t>3</w:t>
    </w:r>
    <w:r>
      <w:fldChar w:fldCharType="end"/>
    </w:r>
  </w:p>
  <w:p w14:paraId="3736329C" w14:textId="77777777" w:rsidR="0057186B" w:rsidRDefault="0057186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125572" w14:textId="77777777" w:rsidR="007B335A" w:rsidRDefault="007B335A">
      <w:r>
        <w:separator/>
      </w:r>
    </w:p>
  </w:footnote>
  <w:footnote w:type="continuationSeparator" w:id="0">
    <w:p w14:paraId="15B05525" w14:textId="77777777" w:rsidR="007B335A" w:rsidRDefault="007B33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8A440A3"/>
    <w:multiLevelType w:val="singleLevel"/>
    <w:tmpl w:val="C8A440A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D3344418"/>
    <w:multiLevelType w:val="singleLevel"/>
    <w:tmpl w:val="D33444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0CB438A3"/>
    <w:multiLevelType w:val="multilevel"/>
    <w:tmpl w:val="0CB438A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F0E6299"/>
    <w:multiLevelType w:val="multilevel"/>
    <w:tmpl w:val="1F0E629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8190CC9"/>
    <w:multiLevelType w:val="hybridMultilevel"/>
    <w:tmpl w:val="8F3A23A2"/>
    <w:lvl w:ilvl="0" w:tplc="B4BC03BC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DB20C07"/>
    <w:multiLevelType w:val="hybridMultilevel"/>
    <w:tmpl w:val="16ECBD34"/>
    <w:lvl w:ilvl="0" w:tplc="FA680D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52661F4"/>
    <w:multiLevelType w:val="hybridMultilevel"/>
    <w:tmpl w:val="158A8EE0"/>
    <w:lvl w:ilvl="0" w:tplc="02B2BC6C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7D812BB"/>
    <w:multiLevelType w:val="hybridMultilevel"/>
    <w:tmpl w:val="A2FE5334"/>
    <w:lvl w:ilvl="0" w:tplc="0FAA69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6"/>
  </w:num>
  <w:num w:numId="6">
    <w:abstractNumId w:val="5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ttachedTemplate r:id="rId1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ysLAwtrA0NzU2NDNT0lEKTi0uzszPAykwrQUAb3OnkCwAAAA="/>
  </w:docVars>
  <w:rsids>
    <w:rsidRoot w:val="00EC758C"/>
    <w:rsid w:val="0005285C"/>
    <w:rsid w:val="000542F6"/>
    <w:rsid w:val="00070935"/>
    <w:rsid w:val="00071ACD"/>
    <w:rsid w:val="000730A8"/>
    <w:rsid w:val="000908A1"/>
    <w:rsid w:val="000A69A1"/>
    <w:rsid w:val="000C4C6C"/>
    <w:rsid w:val="000E262A"/>
    <w:rsid w:val="000F69D7"/>
    <w:rsid w:val="0010332B"/>
    <w:rsid w:val="0011416C"/>
    <w:rsid w:val="00124385"/>
    <w:rsid w:val="001246D6"/>
    <w:rsid w:val="001378C9"/>
    <w:rsid w:val="001409B8"/>
    <w:rsid w:val="001725AC"/>
    <w:rsid w:val="0017771E"/>
    <w:rsid w:val="00180091"/>
    <w:rsid w:val="0018587E"/>
    <w:rsid w:val="00197A5D"/>
    <w:rsid w:val="001A04F7"/>
    <w:rsid w:val="001C05D5"/>
    <w:rsid w:val="001C10F5"/>
    <w:rsid w:val="001F04C8"/>
    <w:rsid w:val="0020387A"/>
    <w:rsid w:val="0023240F"/>
    <w:rsid w:val="0023402B"/>
    <w:rsid w:val="00236BA2"/>
    <w:rsid w:val="00284953"/>
    <w:rsid w:val="00297624"/>
    <w:rsid w:val="002A4427"/>
    <w:rsid w:val="002F5D81"/>
    <w:rsid w:val="003123DF"/>
    <w:rsid w:val="00347CDC"/>
    <w:rsid w:val="003520DD"/>
    <w:rsid w:val="00391513"/>
    <w:rsid w:val="003B437F"/>
    <w:rsid w:val="003C2CF9"/>
    <w:rsid w:val="003D1082"/>
    <w:rsid w:val="003E2E50"/>
    <w:rsid w:val="003E62A7"/>
    <w:rsid w:val="003F2F0A"/>
    <w:rsid w:val="00401C66"/>
    <w:rsid w:val="0042121D"/>
    <w:rsid w:val="004253E7"/>
    <w:rsid w:val="0043096D"/>
    <w:rsid w:val="00436206"/>
    <w:rsid w:val="00460E34"/>
    <w:rsid w:val="00471380"/>
    <w:rsid w:val="00485CD7"/>
    <w:rsid w:val="00493068"/>
    <w:rsid w:val="0049338B"/>
    <w:rsid w:val="004A7EB0"/>
    <w:rsid w:val="004B5F3E"/>
    <w:rsid w:val="004D1A01"/>
    <w:rsid w:val="004D28DA"/>
    <w:rsid w:val="004D6279"/>
    <w:rsid w:val="004D77FA"/>
    <w:rsid w:val="004E0467"/>
    <w:rsid w:val="004F0448"/>
    <w:rsid w:val="004F567C"/>
    <w:rsid w:val="005016CE"/>
    <w:rsid w:val="00507528"/>
    <w:rsid w:val="005216C1"/>
    <w:rsid w:val="00521BC4"/>
    <w:rsid w:val="0052459D"/>
    <w:rsid w:val="00525A40"/>
    <w:rsid w:val="00525C97"/>
    <w:rsid w:val="0055318E"/>
    <w:rsid w:val="00555A00"/>
    <w:rsid w:val="0056384F"/>
    <w:rsid w:val="0057186B"/>
    <w:rsid w:val="005A30CF"/>
    <w:rsid w:val="005B4506"/>
    <w:rsid w:val="005B7A84"/>
    <w:rsid w:val="005C0695"/>
    <w:rsid w:val="005C5686"/>
    <w:rsid w:val="005D3367"/>
    <w:rsid w:val="005E4DFB"/>
    <w:rsid w:val="00601CD7"/>
    <w:rsid w:val="006203F8"/>
    <w:rsid w:val="0063033F"/>
    <w:rsid w:val="006534C8"/>
    <w:rsid w:val="00664F9B"/>
    <w:rsid w:val="00666179"/>
    <w:rsid w:val="00671571"/>
    <w:rsid w:val="006A64C4"/>
    <w:rsid w:val="006A76DB"/>
    <w:rsid w:val="006C4EA6"/>
    <w:rsid w:val="006C695D"/>
    <w:rsid w:val="006C6D39"/>
    <w:rsid w:val="00700A58"/>
    <w:rsid w:val="0070474A"/>
    <w:rsid w:val="007170C7"/>
    <w:rsid w:val="00722C8B"/>
    <w:rsid w:val="0075599B"/>
    <w:rsid w:val="00770DAC"/>
    <w:rsid w:val="007770ED"/>
    <w:rsid w:val="00777BB5"/>
    <w:rsid w:val="00783B61"/>
    <w:rsid w:val="007A34B6"/>
    <w:rsid w:val="007B2544"/>
    <w:rsid w:val="007B2F3E"/>
    <w:rsid w:val="007B335A"/>
    <w:rsid w:val="007C7109"/>
    <w:rsid w:val="007D4B38"/>
    <w:rsid w:val="007D5A8C"/>
    <w:rsid w:val="00801C25"/>
    <w:rsid w:val="0082281B"/>
    <w:rsid w:val="00823A7E"/>
    <w:rsid w:val="00833FCD"/>
    <w:rsid w:val="00851E9D"/>
    <w:rsid w:val="00856E1A"/>
    <w:rsid w:val="00862965"/>
    <w:rsid w:val="00867F8C"/>
    <w:rsid w:val="00877668"/>
    <w:rsid w:val="00880CDB"/>
    <w:rsid w:val="008B2EE8"/>
    <w:rsid w:val="008C1EA6"/>
    <w:rsid w:val="008C1EBA"/>
    <w:rsid w:val="008D4942"/>
    <w:rsid w:val="008E2E25"/>
    <w:rsid w:val="008E56B2"/>
    <w:rsid w:val="009136A4"/>
    <w:rsid w:val="0092365D"/>
    <w:rsid w:val="00926BE3"/>
    <w:rsid w:val="00934E13"/>
    <w:rsid w:val="00941034"/>
    <w:rsid w:val="00946158"/>
    <w:rsid w:val="00954671"/>
    <w:rsid w:val="00960D1F"/>
    <w:rsid w:val="009722EE"/>
    <w:rsid w:val="00973E47"/>
    <w:rsid w:val="009A3A85"/>
    <w:rsid w:val="009B59DA"/>
    <w:rsid w:val="009C2E51"/>
    <w:rsid w:val="009D2970"/>
    <w:rsid w:val="009E2070"/>
    <w:rsid w:val="009E3834"/>
    <w:rsid w:val="009E5D1C"/>
    <w:rsid w:val="009F13F2"/>
    <w:rsid w:val="009F2850"/>
    <w:rsid w:val="00A42CF3"/>
    <w:rsid w:val="00A704D3"/>
    <w:rsid w:val="00A74F24"/>
    <w:rsid w:val="00A854B1"/>
    <w:rsid w:val="00A96DCD"/>
    <w:rsid w:val="00AB4D85"/>
    <w:rsid w:val="00AB73E8"/>
    <w:rsid w:val="00AC2FFE"/>
    <w:rsid w:val="00AE0D5D"/>
    <w:rsid w:val="00AE6532"/>
    <w:rsid w:val="00AF3D73"/>
    <w:rsid w:val="00AF7AAD"/>
    <w:rsid w:val="00B26E83"/>
    <w:rsid w:val="00B34C39"/>
    <w:rsid w:val="00B53B22"/>
    <w:rsid w:val="00B6193F"/>
    <w:rsid w:val="00B626A3"/>
    <w:rsid w:val="00B71E26"/>
    <w:rsid w:val="00B955AC"/>
    <w:rsid w:val="00BC05B1"/>
    <w:rsid w:val="00BC5D41"/>
    <w:rsid w:val="00BE09F5"/>
    <w:rsid w:val="00BE1945"/>
    <w:rsid w:val="00BF36A3"/>
    <w:rsid w:val="00C10B81"/>
    <w:rsid w:val="00C20EEE"/>
    <w:rsid w:val="00C35F64"/>
    <w:rsid w:val="00C44557"/>
    <w:rsid w:val="00C553CA"/>
    <w:rsid w:val="00C861C4"/>
    <w:rsid w:val="00C94007"/>
    <w:rsid w:val="00C95662"/>
    <w:rsid w:val="00CA0E22"/>
    <w:rsid w:val="00CA47B1"/>
    <w:rsid w:val="00CA56E1"/>
    <w:rsid w:val="00CC1CD2"/>
    <w:rsid w:val="00CD6493"/>
    <w:rsid w:val="00CF25C5"/>
    <w:rsid w:val="00CF3771"/>
    <w:rsid w:val="00CF7A21"/>
    <w:rsid w:val="00D0683B"/>
    <w:rsid w:val="00D078B1"/>
    <w:rsid w:val="00D11962"/>
    <w:rsid w:val="00D27CC0"/>
    <w:rsid w:val="00D363DF"/>
    <w:rsid w:val="00D57463"/>
    <w:rsid w:val="00D84984"/>
    <w:rsid w:val="00DA4B86"/>
    <w:rsid w:val="00DC1D29"/>
    <w:rsid w:val="00DC30B5"/>
    <w:rsid w:val="00DD3B1D"/>
    <w:rsid w:val="00E27B31"/>
    <w:rsid w:val="00E31F89"/>
    <w:rsid w:val="00E421BE"/>
    <w:rsid w:val="00E456DD"/>
    <w:rsid w:val="00E555BE"/>
    <w:rsid w:val="00EA4BA5"/>
    <w:rsid w:val="00EB7486"/>
    <w:rsid w:val="00EC758C"/>
    <w:rsid w:val="00EE2C93"/>
    <w:rsid w:val="00EF2873"/>
    <w:rsid w:val="00F148A5"/>
    <w:rsid w:val="00F57DD6"/>
    <w:rsid w:val="00F864A2"/>
    <w:rsid w:val="00F90A63"/>
    <w:rsid w:val="00F932E6"/>
    <w:rsid w:val="00FA1F75"/>
    <w:rsid w:val="00FD4C2A"/>
    <w:rsid w:val="00FE54FE"/>
    <w:rsid w:val="00FE5ACF"/>
    <w:rsid w:val="00FF4361"/>
    <w:rsid w:val="070D5FA9"/>
    <w:rsid w:val="0A3377F2"/>
    <w:rsid w:val="0E2D57D3"/>
    <w:rsid w:val="2A1D0F20"/>
    <w:rsid w:val="3A283673"/>
    <w:rsid w:val="3BF80E6B"/>
    <w:rsid w:val="3FFA165E"/>
    <w:rsid w:val="446E76C6"/>
    <w:rsid w:val="552471FE"/>
    <w:rsid w:val="55CF3B3D"/>
    <w:rsid w:val="5F165DCA"/>
    <w:rsid w:val="614D6648"/>
    <w:rsid w:val="676D4BD3"/>
    <w:rsid w:val="740F6CE9"/>
    <w:rsid w:val="7BBD0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0139BDC1"/>
  <w15:chartTrackingRefBased/>
  <w15:docId w15:val="{89D0C8AF-4C63-4EA5-A17D-9E27C60C4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6" w:lineRule="auto"/>
      <w:outlineLvl w:val="1"/>
    </w:pPr>
    <w:rPr>
      <w:rFonts w:ascii="Cambria" w:eastAsia="华文宋体" w:hAnsi="Cambria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6" w:lineRule="auto"/>
      <w:outlineLvl w:val="2"/>
    </w:pPr>
    <w:rPr>
      <w:rFonts w:eastAsia="隶书"/>
      <w:bCs/>
      <w:kern w:val="0"/>
      <w:sz w:val="30"/>
      <w:szCs w:val="32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kern w:val="0"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Pr>
      <w:color w:val="0000FF"/>
      <w:u w:val="single"/>
    </w:rPr>
  </w:style>
  <w:style w:type="character" w:customStyle="1" w:styleId="a4">
    <w:name w:val="页眉 字符"/>
    <w:link w:val="a5"/>
    <w:uiPriority w:val="99"/>
    <w:semiHidden/>
    <w:rPr>
      <w:sz w:val="18"/>
      <w:szCs w:val="18"/>
    </w:rPr>
  </w:style>
  <w:style w:type="character" w:customStyle="1" w:styleId="40">
    <w:name w:val="标题 4 字符"/>
    <w:link w:val="4"/>
    <w:uiPriority w:val="9"/>
    <w:rPr>
      <w:rFonts w:ascii="Cambria" w:eastAsia="宋体" w:hAnsi="Cambria" w:cs="Times New Roman"/>
      <w:b/>
      <w:bCs/>
      <w:sz w:val="24"/>
      <w:szCs w:val="28"/>
    </w:rPr>
  </w:style>
  <w:style w:type="character" w:customStyle="1" w:styleId="10">
    <w:name w:val="标题 1 字符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rPr>
      <w:rFonts w:ascii="Cambria" w:eastAsia="华文宋体" w:hAnsi="Cambria" w:cs="Times New Roman"/>
      <w:b/>
      <w:bCs/>
      <w:sz w:val="32"/>
      <w:szCs w:val="32"/>
    </w:rPr>
  </w:style>
  <w:style w:type="character" w:customStyle="1" w:styleId="30">
    <w:name w:val="标题 3 字符"/>
    <w:link w:val="3"/>
    <w:uiPriority w:val="9"/>
    <w:rPr>
      <w:rFonts w:eastAsia="隶书"/>
      <w:bCs/>
      <w:sz w:val="30"/>
      <w:szCs w:val="32"/>
    </w:rPr>
  </w:style>
  <w:style w:type="character" w:customStyle="1" w:styleId="a6">
    <w:name w:val="页脚 字符"/>
    <w:link w:val="a7"/>
    <w:uiPriority w:val="99"/>
    <w:rPr>
      <w:sz w:val="18"/>
      <w:szCs w:val="18"/>
    </w:rPr>
  </w:style>
  <w:style w:type="character" w:customStyle="1" w:styleId="a8">
    <w:name w:val="无间隔 字符"/>
    <w:link w:val="a9"/>
    <w:uiPriority w:val="1"/>
    <w:rPr>
      <w:sz w:val="22"/>
      <w:szCs w:val="22"/>
      <w:lang w:val="en-US" w:eastAsia="zh-CN" w:bidi="ar-SA"/>
    </w:rPr>
  </w:style>
  <w:style w:type="character" w:customStyle="1" w:styleId="aa">
    <w:name w:val="批注框文本 字符"/>
    <w:link w:val="ab"/>
    <w:uiPriority w:val="99"/>
    <w:semiHidden/>
    <w:rPr>
      <w:sz w:val="18"/>
      <w:szCs w:val="18"/>
    </w:rPr>
  </w:style>
  <w:style w:type="paragraph" w:styleId="a7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5">
    <w:name w:val="header"/>
    <w:basedOn w:val="a"/>
    <w:link w:val="a4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ab">
    <w:name w:val="Balloon Text"/>
    <w:basedOn w:val="a"/>
    <w:link w:val="aa"/>
    <w:uiPriority w:val="99"/>
    <w:unhideWhenUsed/>
    <w:rPr>
      <w:kern w:val="0"/>
      <w:sz w:val="18"/>
      <w:szCs w:val="18"/>
    </w:r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">
    <w:name w:val="TOC Heading"/>
    <w:basedOn w:val="1"/>
    <w:next w:val="a"/>
    <w:uiPriority w:val="39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9">
    <w:name w:val="No Spacing"/>
    <w:link w:val="a8"/>
    <w:uiPriority w:val="1"/>
    <w:qFormat/>
    <w:rPr>
      <w:sz w:val="22"/>
      <w:szCs w:val="22"/>
    </w:rPr>
  </w:style>
  <w:style w:type="table" w:styleId="ac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d">
    <w:name w:val="annotation reference"/>
    <w:basedOn w:val="a0"/>
    <w:uiPriority w:val="99"/>
    <w:semiHidden/>
    <w:unhideWhenUsed/>
    <w:rsid w:val="00F932E6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F932E6"/>
    <w:pPr>
      <w:jc w:val="left"/>
    </w:pPr>
  </w:style>
  <w:style w:type="character" w:customStyle="1" w:styleId="af">
    <w:name w:val="批注文字 字符"/>
    <w:basedOn w:val="a0"/>
    <w:link w:val="ae"/>
    <w:uiPriority w:val="99"/>
    <w:semiHidden/>
    <w:rsid w:val="00F932E6"/>
    <w:rPr>
      <w:kern w:val="2"/>
      <w:sz w:val="21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6C695D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</w:rPr>
  </w:style>
  <w:style w:type="paragraph" w:styleId="TOC4">
    <w:name w:val="toc 4"/>
    <w:basedOn w:val="a"/>
    <w:next w:val="a"/>
    <w:autoRedefine/>
    <w:uiPriority w:val="39"/>
    <w:unhideWhenUsed/>
    <w:rsid w:val="006C695D"/>
    <w:pPr>
      <w:ind w:leftChars="600" w:left="1260"/>
    </w:pPr>
  </w:style>
  <w:style w:type="paragraph" w:styleId="af0">
    <w:name w:val="List Paragraph"/>
    <w:basedOn w:val="a"/>
    <w:uiPriority w:val="99"/>
    <w:qFormat/>
    <w:rsid w:val="007D5A8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404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course\&#25805;&#20316;&#31995;&#32479;\Nachos\&#25253;&#21578;&#26684;&#24335;\&#23454;&#20064;&#25253;&#21578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01288D-2CCD-4D50-9D2F-9143DCD315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E:\course\操作系统\Nachos\报告格式\实习报告.dotx</Template>
  <TotalTime>78</TotalTime>
  <Pages>9</Pages>
  <Words>286</Words>
  <Characters>1636</Characters>
  <Application>Microsoft Office Word</Application>
  <DocSecurity>0</DocSecurity>
  <Lines>13</Lines>
  <Paragraphs>3</Paragraphs>
  <ScaleCrop>false</ScaleCrop>
  <Company/>
  <LinksUpToDate>false</LinksUpToDate>
  <CharactersWithSpaces>1919</CharactersWithSpaces>
  <SharedDoc>false</SharedDoc>
  <HLinks>
    <vt:vector size="42" baseType="variant">
      <vt:variant>
        <vt:i4>1376319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_Toc53942411</vt:lpwstr>
      </vt:variant>
      <vt:variant>
        <vt:i4>1310783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_Toc53942410</vt:lpwstr>
      </vt:variant>
      <vt:variant>
        <vt:i4>1900606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_Toc53942409</vt:lpwstr>
      </vt:variant>
      <vt:variant>
        <vt:i4>1835070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_Toc53942408</vt:lpwstr>
      </vt:variant>
      <vt:variant>
        <vt:i4>1245246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_Toc53942407</vt:lpwstr>
      </vt:variant>
      <vt:variant>
        <vt:i4>1179710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_Toc53942406</vt:lpwstr>
      </vt:variant>
      <vt:variant>
        <vt:i4>1114174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_Toc53942405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线程机制实习报告</dc:title>
  <dc:subject/>
  <dc:creator>姓名 学号</dc:creator>
  <cp:keywords/>
  <cp:lastModifiedBy>wuyuexin2019@163.com</cp:lastModifiedBy>
  <cp:revision>17</cp:revision>
  <cp:lastPrinted>2021-03-24T06:30:00Z</cp:lastPrinted>
  <dcterms:created xsi:type="dcterms:W3CDTF">2021-03-21T14:38:00Z</dcterms:created>
  <dcterms:modified xsi:type="dcterms:W3CDTF">2021-11-28T06:05:00Z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